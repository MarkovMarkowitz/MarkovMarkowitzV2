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57270" w14:textId="77777777" w:rsidR="00220B9B" w:rsidRPr="00A87AF8" w:rsidRDefault="007766B6" w:rsidP="00220B9B">
      <w:bookmarkStart w:id="0" w:name="_Hlk156156746"/>
      <w:r w:rsidRPr="00A87AF8">
        <w:rPr>
          <w:noProof/>
          <w:lang w:bidi="tr-TR"/>
        </w:rPr>
        <mc:AlternateContent>
          <mc:Choice Requires="wpg">
            <w:drawing>
              <wp:anchor distT="0" distB="0" distL="114300" distR="114300" simplePos="0" relativeHeight="251712512" behindDoc="1" locked="1" layoutInCell="1" allowOverlap="1" wp14:anchorId="390F07C9" wp14:editId="10AA80A4">
                <wp:simplePos x="0" y="0"/>
                <wp:positionH relativeFrom="column">
                  <wp:posOffset>-685800</wp:posOffset>
                </wp:positionH>
                <wp:positionV relativeFrom="paragraph">
                  <wp:posOffset>-631190</wp:posOffset>
                </wp:positionV>
                <wp:extent cx="7772400" cy="7772400"/>
                <wp:effectExtent l="0" t="0" r="0" b="0"/>
                <wp:wrapNone/>
                <wp:docPr id="2" name="Gr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7772400"/>
                          <a:chOff x="0" y="0"/>
                          <a:chExt cx="7772400" cy="7773670"/>
                        </a:xfrm>
                      </wpg:grpSpPr>
                      <wps:wsp>
                        <wps:cNvPr id="1" name="Dikdörtgen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22860"/>
                            <a:ext cx="7772400" cy="775017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ACC02E" w14:textId="77777777" w:rsidR="004E5762" w:rsidRPr="0006324A" w:rsidRDefault="004E5762" w:rsidP="00220B9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Dikdörtgen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5158740"/>
                            <a:ext cx="464185" cy="26149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Resim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7772400" cy="516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F07C9" id="Grup 2" o:spid="_x0000_s1026" alt="&quot;&quot;" style="position:absolute;margin-left:-54pt;margin-top:-49.7pt;width:612pt;height:612pt;z-index:-251603968;mso-height-relative:margin" coordsize="77724,777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">
                <v:rect id="Dikdörtgen 1" o:spid="_x0000_s1027" alt="&quot;&quot;" style="position:absolute;top:228;width:77724;height:7750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" fillcolor="#14756e [3204]" stroked="f" strokeweight="1pt">
                  <v:textbox>
                    <w:txbxContent>
                      <w:p w14:paraId="3AACC02E" w14:textId="77777777" w:rsidR="004E5762" w:rsidRPr="0006324A" w:rsidRDefault="004E5762" w:rsidP="00220B9B"/>
                    </w:txbxContent>
                  </v:textbox>
                </v:rect>
                <v:rect id="Dikdörtgen 3" o:spid="_x0000_s1028" alt="&quot;&quot;" style="position:absolute;top:51587;width:4641;height:26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" fillcolor="#f2f2f2" stroked="f" strokeweight="1pt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4" o:spid="_x0000_s1029" type="#_x0000_t75" style="position:absolute;width:77724;height:5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tbl>
      <w:tblPr>
        <w:tblW w:w="1036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48"/>
        <w:gridCol w:w="20"/>
      </w:tblGrid>
      <w:tr w:rsidR="00FF2BC5" w:rsidRPr="00A87AF8" w14:paraId="2C329642" w14:textId="77777777" w:rsidTr="00C71526">
        <w:trPr>
          <w:trHeight w:val="3168"/>
        </w:trPr>
        <w:tc>
          <w:tcPr>
            <w:tcW w:w="10348" w:type="dxa"/>
            <w:tcBorders>
              <w:bottom w:val="single" w:sz="4" w:space="0" w:color="auto"/>
            </w:tcBorders>
            <w:tcMar>
              <w:top w:w="7200" w:type="dxa"/>
            </w:tcMar>
            <w:vAlign w:val="bottom"/>
          </w:tcPr>
          <w:p w14:paraId="06D1E60D" w14:textId="47A6FE96" w:rsidR="005A6D59" w:rsidRDefault="005A6D59" w:rsidP="005A6D59">
            <w:pPr>
              <w:pStyle w:val="KonuBal"/>
              <w:ind w:right="-1138"/>
              <w:jc w:val="center"/>
              <w:rPr>
                <w:sz w:val="48"/>
                <w:szCs w:val="44"/>
                <w:lang w:bidi="tr-TR"/>
              </w:rPr>
            </w:pPr>
          </w:p>
          <w:p w14:paraId="2C9A744E" w14:textId="524B753F" w:rsidR="00FF2BC5" w:rsidRPr="00046842" w:rsidRDefault="0037309D" w:rsidP="00046842">
            <w:pPr>
              <w:pStyle w:val="Altyaz"/>
              <w:ind w:left="-709" w:right="-1705"/>
              <w:jc w:val="center"/>
              <w:rPr>
                <w:sz w:val="96"/>
                <w:szCs w:val="96"/>
              </w:rPr>
            </w:pPr>
            <w:r w:rsidRPr="000D33BB">
              <w:rPr>
                <w:color w:val="000000" w:themeColor="text1"/>
                <w:sz w:val="96"/>
                <w:szCs w:val="96"/>
              </w:rPr>
              <w:t xml:space="preserve">Portföy </w:t>
            </w:r>
            <w:r w:rsidR="00DB0017">
              <w:rPr>
                <w:color w:val="000000" w:themeColor="text1"/>
                <w:sz w:val="96"/>
                <w:szCs w:val="96"/>
              </w:rPr>
              <w:t>Analiz</w:t>
            </w:r>
            <w:r w:rsidRPr="000D33BB">
              <w:rPr>
                <w:color w:val="000000" w:themeColor="text1"/>
                <w:sz w:val="96"/>
                <w:szCs w:val="96"/>
              </w:rPr>
              <w:t xml:space="preserve"> </w:t>
            </w:r>
            <w:sdt>
              <w:sdtPr>
                <w:rPr>
                  <w:color w:val="000000" w:themeColor="text1"/>
                  <w:sz w:val="96"/>
                  <w:szCs w:val="96"/>
                </w:rPr>
                <w:id w:val="-270094856"/>
                <w:placeholder>
                  <w:docPart w:val="466AFE6213B1404C8F9364519D382509"/>
                </w:placeholder>
                <w:temporary/>
                <w:showingPlcHdr/>
                <w15:appearance w15:val="hidden"/>
              </w:sdtPr>
              <w:sdtContent>
                <w:r w:rsidR="00FF2BC5" w:rsidRPr="000D33BB">
                  <w:rPr>
                    <w:color w:val="000000" w:themeColor="text1"/>
                    <w:sz w:val="96"/>
                    <w:szCs w:val="96"/>
                    <w:lang w:bidi="tr-TR"/>
                  </w:rPr>
                  <w:t>Raporu</w:t>
                </w:r>
              </w:sdtContent>
            </w:sdt>
          </w:p>
        </w:tc>
        <w:tc>
          <w:tcPr>
            <w:tcW w:w="20" w:type="dxa"/>
          </w:tcPr>
          <w:p w14:paraId="3C6C923A" w14:textId="77777777" w:rsidR="00FF2BC5" w:rsidRPr="00A87AF8" w:rsidRDefault="00FF2BC5" w:rsidP="00220B9B">
            <w:pPr>
              <w:pStyle w:val="KonuBal"/>
            </w:pPr>
          </w:p>
        </w:tc>
      </w:tr>
      <w:tr w:rsidR="00FF2BC5" w:rsidRPr="00A87AF8" w14:paraId="7078C48F" w14:textId="77777777" w:rsidTr="00C71526">
        <w:tc>
          <w:tcPr>
            <w:tcW w:w="10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4" w:type="dxa"/>
            </w:tcMar>
          </w:tcPr>
          <w:p w14:paraId="2A92885E" w14:textId="7930939A" w:rsidR="005C1BA7" w:rsidRPr="008B74E9" w:rsidRDefault="005C1BA7" w:rsidP="005C1BA7">
            <w:pPr>
              <w:ind w:left="142"/>
              <w:jc w:val="both"/>
              <w:rPr>
                <w:rFonts w:ascii="Roboto" w:hAnsi="Roboto"/>
                <w:b/>
                <w:bCs/>
                <w:sz w:val="28"/>
                <w:szCs w:val="28"/>
              </w:rPr>
            </w:pPr>
            <w:r w:rsidRPr="008B74E9">
              <w:rPr>
                <w:rFonts w:ascii="Roboto" w:hAnsi="Roboto"/>
                <w:b/>
                <w:bCs/>
                <w:sz w:val="28"/>
                <w:szCs w:val="28"/>
              </w:rPr>
              <w:t xml:space="preserve">Tarih: </w:t>
            </w:r>
            <w:r w:rsidR="00DB0017">
              <w:rPr>
                <w:rFonts w:ascii="Roboto" w:hAnsi="Roboto"/>
                <w:sz w:val="28"/>
                <w:szCs w:val="28"/>
              </w:rPr>
              <w:t>03</w:t>
            </w:r>
            <w:r w:rsidRPr="005C1BA7">
              <w:rPr>
                <w:rFonts w:ascii="Roboto" w:hAnsi="Roboto"/>
                <w:sz w:val="28"/>
                <w:szCs w:val="28"/>
              </w:rPr>
              <w:t>.0</w:t>
            </w:r>
            <w:r w:rsidR="00DB0017">
              <w:rPr>
                <w:rFonts w:ascii="Roboto" w:hAnsi="Roboto"/>
                <w:sz w:val="28"/>
                <w:szCs w:val="28"/>
              </w:rPr>
              <w:t>3</w:t>
            </w:r>
            <w:r w:rsidRPr="005C1BA7">
              <w:rPr>
                <w:rFonts w:ascii="Roboto" w:hAnsi="Roboto"/>
                <w:sz w:val="28"/>
                <w:szCs w:val="28"/>
              </w:rPr>
              <w:t>.2024</w:t>
            </w:r>
          </w:p>
          <w:p w14:paraId="52865417" w14:textId="33E08578" w:rsidR="005C1BA7" w:rsidRPr="008B74E9" w:rsidRDefault="005C1BA7" w:rsidP="005C1BA7">
            <w:pPr>
              <w:ind w:left="142"/>
              <w:jc w:val="both"/>
              <w:rPr>
                <w:rFonts w:ascii="Roboto" w:hAnsi="Roboto"/>
                <w:b/>
                <w:bCs/>
                <w:sz w:val="28"/>
                <w:szCs w:val="28"/>
              </w:rPr>
            </w:pPr>
            <w:r w:rsidRPr="008B74E9">
              <w:rPr>
                <w:rFonts w:ascii="Roboto" w:hAnsi="Roboto"/>
                <w:b/>
                <w:bCs/>
                <w:sz w:val="28"/>
                <w:szCs w:val="28"/>
              </w:rPr>
              <w:t xml:space="preserve">Yatırımcı: </w:t>
            </w:r>
            <w:r w:rsidR="008715EC">
              <w:rPr>
                <w:rFonts w:ascii="Roboto" w:hAnsi="Roboto"/>
                <w:sz w:val="28"/>
                <w:szCs w:val="28"/>
              </w:rPr>
              <w:t>FONERA</w:t>
            </w:r>
          </w:p>
          <w:p w14:paraId="4945EED9" w14:textId="2048C4D8" w:rsidR="00FF2BC5" w:rsidRPr="005C1BA7" w:rsidRDefault="005C1BA7" w:rsidP="005C1BA7">
            <w:pPr>
              <w:rPr>
                <w:rFonts w:ascii="Roboto" w:hAnsi="Roboto"/>
                <w:b/>
                <w:bCs/>
                <w:sz w:val="28"/>
                <w:szCs w:val="28"/>
              </w:rPr>
            </w:pPr>
            <w:r w:rsidRPr="005C1BA7">
              <w:rPr>
                <w:rFonts w:ascii="Roboto" w:hAnsi="Roboto"/>
                <w:b/>
                <w:bCs/>
                <w:sz w:val="28"/>
                <w:szCs w:val="28"/>
              </w:rPr>
              <w:t xml:space="preserve">  Raportör : </w:t>
            </w:r>
            <w:r w:rsidRPr="005C1BA7">
              <w:rPr>
                <w:rFonts w:ascii="Roboto" w:hAnsi="Roboto"/>
                <w:sz w:val="28"/>
                <w:szCs w:val="28"/>
              </w:rPr>
              <w:t>Alper Ülkü</w:t>
            </w:r>
          </w:p>
        </w:tc>
        <w:tc>
          <w:tcPr>
            <w:tcW w:w="20" w:type="dxa"/>
            <w:tcBorders>
              <w:left w:val="single" w:sz="4" w:space="0" w:color="auto"/>
            </w:tcBorders>
          </w:tcPr>
          <w:p w14:paraId="1AE8CFCE" w14:textId="77777777" w:rsidR="00FF2BC5" w:rsidRPr="00A87AF8" w:rsidRDefault="00FF2BC5" w:rsidP="00FF2BC5"/>
        </w:tc>
      </w:tr>
    </w:tbl>
    <w:p w14:paraId="6F3896E5" w14:textId="19F7BB33" w:rsidR="0093769A" w:rsidRDefault="0093769A"/>
    <w:p w14:paraId="6C25FF77" w14:textId="77777777" w:rsidR="005C1BA7" w:rsidRDefault="005C1BA7">
      <w:r>
        <w:rPr>
          <w:b/>
        </w:rPr>
        <w:br w:type="page"/>
      </w:r>
    </w:p>
    <w:tbl>
      <w:tblPr>
        <w:tblW w:w="10347" w:type="dxa"/>
        <w:tblLayout w:type="fixed"/>
        <w:tblCellMar>
          <w:top w:w="72" w:type="dxa"/>
          <w:left w:w="0" w:type="dxa"/>
          <w:bottom w:w="72" w:type="dxa"/>
          <w:right w:w="0" w:type="dxa"/>
        </w:tblCellMar>
        <w:tblLook w:val="04A0" w:firstRow="1" w:lastRow="0" w:firstColumn="1" w:lastColumn="0" w:noHBand="0" w:noVBand="1"/>
      </w:tblPr>
      <w:tblGrid>
        <w:gridCol w:w="10327"/>
        <w:gridCol w:w="20"/>
      </w:tblGrid>
      <w:tr w:rsidR="00DB5DAB" w:rsidRPr="00A87AF8" w14:paraId="21A54F4F" w14:textId="77777777" w:rsidTr="002E427F">
        <w:trPr>
          <w:trHeight w:val="7229"/>
        </w:trPr>
        <w:tc>
          <w:tcPr>
            <w:tcW w:w="10327" w:type="dxa"/>
          </w:tcPr>
          <w:p w14:paraId="22A47423" w14:textId="471FA2FE" w:rsidR="005B6BBD" w:rsidRDefault="0037309D" w:rsidP="000E49D3">
            <w:pPr>
              <w:pStyle w:val="Balk1"/>
              <w:jc w:val="both"/>
            </w:pPr>
            <w:r w:rsidRPr="000E49D3">
              <w:lastRenderedPageBreak/>
              <w:t xml:space="preserve">Piyasa </w:t>
            </w:r>
            <w:r w:rsidR="0074602B">
              <w:t>Nefes</w:t>
            </w:r>
            <w:r w:rsidRPr="000E49D3">
              <w:t xml:space="preserve"> Endikatörü</w:t>
            </w:r>
          </w:p>
          <w:p w14:paraId="76B857BF" w14:textId="540055B0" w:rsidR="0074602B" w:rsidRPr="0074602B" w:rsidRDefault="0074602B" w:rsidP="0074602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>Piyasa Nefes Endeksi (şu anki değeri = 0.8)</w:t>
            </w:r>
          </w:p>
          <w:p w14:paraId="61EC6807" w14:textId="52259AA7" w:rsidR="0074602B" w:rsidRDefault="0074602B" w:rsidP="00DB0017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74602B">
              <w:rPr>
                <w:rFonts w:ascii="Roboto" w:hAnsi="Roboto"/>
                <w:sz w:val="32"/>
                <w:szCs w:val="32"/>
              </w:rPr>
              <w:drawing>
                <wp:inline distT="0" distB="0" distL="0" distR="0" wp14:anchorId="4F5C9215" wp14:editId="2DC16E20">
                  <wp:extent cx="5008159" cy="2937623"/>
                  <wp:effectExtent l="0" t="0" r="2540" b="0"/>
                  <wp:docPr id="127641660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41660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343" cy="295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00115" w14:textId="4BCBD09A" w:rsidR="00DB0017" w:rsidRDefault="00DB0017" w:rsidP="002E427F">
            <w:pPr>
              <w:jc w:val="both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 xml:space="preserve">Aslında PNE’nin mavi çizgili ortalamayı geçmesi beklenmektedir ancak 31 </w:t>
            </w:r>
            <w:r w:rsidR="00A80E77">
              <w:rPr>
                <w:rFonts w:ascii="Roboto" w:hAnsi="Roboto"/>
              </w:rPr>
              <w:t>M</w:t>
            </w:r>
            <w:r w:rsidRPr="00DB0017">
              <w:rPr>
                <w:rFonts w:ascii="Roboto" w:hAnsi="Roboto"/>
              </w:rPr>
              <w:t xml:space="preserve">art </w:t>
            </w:r>
            <w:r w:rsidR="00A80E77">
              <w:rPr>
                <w:rFonts w:ascii="Roboto" w:hAnsi="Roboto"/>
              </w:rPr>
              <w:t>Yerel S</w:t>
            </w:r>
            <w:r w:rsidRPr="00DB0017">
              <w:rPr>
                <w:rFonts w:ascii="Roboto" w:hAnsi="Roboto"/>
              </w:rPr>
              <w:t>eçim</w:t>
            </w:r>
            <w:r w:rsidR="00A80E77">
              <w:rPr>
                <w:rFonts w:ascii="Roboto" w:hAnsi="Roboto"/>
              </w:rPr>
              <w:t>leri</w:t>
            </w:r>
            <w:r w:rsidRPr="00DB0017">
              <w:rPr>
                <w:rFonts w:ascii="Roboto" w:hAnsi="Roboto"/>
              </w:rPr>
              <w:t xml:space="preserve"> ile risklerin artması sebebiyle bu beklenti - sadece bu döneme özel olarak - gerçekçi olmayabilir.</w:t>
            </w:r>
            <w:r>
              <w:rPr>
                <w:rFonts w:ascii="Roboto" w:hAnsi="Roboto"/>
              </w:rPr>
              <w:t xml:space="preserve"> Piyasanın mavi çizgiye değip aşağı gitme ihtimali daha yüksek</w:t>
            </w:r>
            <w:r w:rsidR="00A80E77">
              <w:rPr>
                <w:rFonts w:ascii="Roboto" w:hAnsi="Roboto"/>
              </w:rPr>
              <w:t xml:space="preserve"> izlenmektedir. Markov Olasılıkları bunu doğrulamaktadır.</w:t>
            </w:r>
          </w:p>
          <w:p w14:paraId="5E0CF2EC" w14:textId="1ADB1C99" w:rsidR="00A80E77" w:rsidRDefault="00A80E77" w:rsidP="00A80E77">
            <w:pPr>
              <w:rPr>
                <w:rFonts w:ascii="Roboto" w:hAnsi="Roboto"/>
              </w:rPr>
            </w:pPr>
          </w:p>
          <w:p w14:paraId="035B736C" w14:textId="4DD4E8DE" w:rsidR="00A80E77" w:rsidRDefault="00A80E77" w:rsidP="00A80E77">
            <w:pPr>
              <w:pStyle w:val="Balk1"/>
              <w:jc w:val="both"/>
            </w:pPr>
            <w:r>
              <w:t>Markov</w:t>
            </w:r>
            <w:r w:rsidRPr="000E49D3">
              <w:t xml:space="preserve"> </w:t>
            </w:r>
            <w:r>
              <w:t>Zincir</w:t>
            </w:r>
            <w:r w:rsidRPr="000E49D3">
              <w:t xml:space="preserve"> </w:t>
            </w:r>
            <w:r>
              <w:t>Olasılıkları</w:t>
            </w:r>
          </w:p>
          <w:p w14:paraId="315579C2" w14:textId="7F005F92" w:rsidR="002E427F" w:rsidRDefault="002E427F" w:rsidP="002E427F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Portföyünüze ait olasılıklar verilmektedir. Bunların tümünün 0.56’dan küçük olması izlenmekte ve aslında downtrend dönemine girmiş olabilecekleri düşünülmektedir. XU100 endeksinin de </w:t>
            </w:r>
          </w:p>
          <w:p w14:paraId="74EBF9EC" w14:textId="77777777" w:rsidR="00A80E77" w:rsidRDefault="00A80E77" w:rsidP="00DB0017">
            <w:pPr>
              <w:jc w:val="center"/>
              <w:rPr>
                <w:rFonts w:ascii="Roboto" w:hAnsi="Roboto"/>
              </w:rPr>
            </w:pPr>
          </w:p>
          <w:p w14:paraId="73F15257" w14:textId="0BAA8283" w:rsidR="00A80E77" w:rsidRDefault="002E427F" w:rsidP="00DB0017">
            <w:pPr>
              <w:jc w:val="center"/>
              <w:rPr>
                <w:rFonts w:ascii="Roboto" w:hAnsi="Roboto"/>
              </w:rPr>
            </w:pPr>
            <w:r w:rsidRPr="002E427F">
              <w:rPr>
                <w:rFonts w:ascii="Roboto" w:hAnsi="Roboto"/>
              </w:rPr>
              <w:drawing>
                <wp:inline distT="0" distB="0" distL="0" distR="0" wp14:anchorId="275D88A0" wp14:editId="117BEC3B">
                  <wp:extent cx="4490114" cy="2678615"/>
                  <wp:effectExtent l="0" t="0" r="5715" b="7620"/>
                  <wp:docPr id="26589063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8906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135" cy="268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EE36F" w14:textId="77777777" w:rsidR="00A80E77" w:rsidRDefault="00A80E77" w:rsidP="00DB0017">
            <w:pPr>
              <w:jc w:val="center"/>
              <w:rPr>
                <w:rFonts w:ascii="Roboto" w:hAnsi="Roboto"/>
              </w:rPr>
            </w:pPr>
          </w:p>
          <w:p w14:paraId="34B8E5CA" w14:textId="77777777" w:rsidR="00A80E77" w:rsidRPr="00DB0017" w:rsidRDefault="00A80E77" w:rsidP="002E427F">
            <w:pPr>
              <w:rPr>
                <w:rFonts w:ascii="Roboto" w:hAnsi="Roboto"/>
              </w:rPr>
            </w:pPr>
          </w:p>
          <w:p w14:paraId="000D7CAD" w14:textId="2FA19A47" w:rsidR="009A5842" w:rsidRDefault="0074602B" w:rsidP="004111C5">
            <w:pPr>
              <w:pStyle w:val="Balk1"/>
              <w:numPr>
                <w:ilvl w:val="0"/>
                <w:numId w:val="10"/>
              </w:numPr>
              <w:jc w:val="both"/>
            </w:pPr>
            <w:r>
              <w:lastRenderedPageBreak/>
              <w:t xml:space="preserve">MDD </w:t>
            </w:r>
            <w:r w:rsidR="009A5842" w:rsidRPr="0092204B">
              <w:t>Portföy</w:t>
            </w:r>
            <w:r>
              <w:t>ü</w:t>
            </w:r>
            <w:r w:rsidR="009A5842" w:rsidRPr="0092204B">
              <w:t xml:space="preserve"> Performansı</w:t>
            </w:r>
            <w:r w:rsidR="0092204B">
              <w:t xml:space="preserve"> (</w:t>
            </w:r>
            <w:r w:rsidR="0092204B" w:rsidRPr="0092204B">
              <w:t>26.12.2023 - 1.03.2023</w:t>
            </w:r>
            <w:r w:rsidR="0092204B">
              <w:t>)</w:t>
            </w:r>
          </w:p>
          <w:p w14:paraId="02A3CF8D" w14:textId="5CBA6D90" w:rsidR="002E427F" w:rsidRPr="002E427F" w:rsidRDefault="002E427F" w:rsidP="002E427F">
            <w:r>
              <w:t>Portföyünüzden bağımsız olarak bir BIST30 uzayı seçilseydi nasıl olacağına dair bir portföy planladık. Buna göre:</w:t>
            </w:r>
          </w:p>
          <w:p w14:paraId="0D7E2BA4" w14:textId="771560F5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49E54CD1" w14:textId="3DA45498" w:rsidR="009A5842" w:rsidRDefault="009A5842" w:rsidP="009A5842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A5842">
              <w:rPr>
                <w:rFonts w:ascii="Roboto" w:hAnsi="Roboto"/>
                <w:sz w:val="28"/>
                <w:szCs w:val="28"/>
              </w:rPr>
              <w:drawing>
                <wp:inline distT="0" distB="0" distL="0" distR="0" wp14:anchorId="644E1792" wp14:editId="13430ED6">
                  <wp:extent cx="3562065" cy="3466731"/>
                  <wp:effectExtent l="0" t="0" r="635" b="635"/>
                  <wp:docPr id="2732663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2663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852" cy="355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ADEF0" w14:textId="65ADA536" w:rsidR="00DB0017" w:rsidRPr="00DB0017" w:rsidRDefault="00DB0017" w:rsidP="00DB0017">
            <w:pPr>
              <w:jc w:val="center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“End PF %” kolonundadır.</w:t>
            </w:r>
          </w:p>
          <w:p w14:paraId="1F91C962" w14:textId="2A9AAECB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Künyesi</w:t>
            </w:r>
          </w:p>
          <w:p w14:paraId="5CC8E3FB" w14:textId="57536D9A" w:rsidR="0074602B" w:rsidRDefault="009A5842" w:rsidP="00DB001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A5842">
              <w:rPr>
                <w:rFonts w:ascii="Roboto" w:hAnsi="Roboto"/>
                <w:sz w:val="28"/>
                <w:szCs w:val="28"/>
              </w:rPr>
              <w:drawing>
                <wp:inline distT="0" distB="0" distL="0" distR="0" wp14:anchorId="3F6BDB61" wp14:editId="310AE1F7">
                  <wp:extent cx="3285018" cy="3794078"/>
                  <wp:effectExtent l="0" t="0" r="0" b="0"/>
                  <wp:docPr id="103323176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23176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466" cy="383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93F16" w14:textId="5C31B138" w:rsidR="004111C5" w:rsidRPr="004111C5" w:rsidRDefault="004111C5" w:rsidP="00DB0017">
            <w:pPr>
              <w:jc w:val="center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lastRenderedPageBreak/>
              <w:t>Sharpe Oranı 6.18 Stability .93, MDD -2.8%</w:t>
            </w:r>
            <w:r>
              <w:rPr>
                <w:rFonts w:ascii="Roboto" w:hAnsi="Roboto"/>
              </w:rPr>
              <w:t xml:space="preserve"> ile bu çok düzgün bir uptrend portföyüdür, ancak 20.02.2024’te downtrend başladığı tahmin edildiğinden yüksek performans garanti edilemez.</w:t>
            </w:r>
          </w:p>
          <w:p w14:paraId="004623D4" w14:textId="4EBDA752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Getiri-Risk Haritası</w:t>
            </w:r>
          </w:p>
          <w:p w14:paraId="2E1D4CC2" w14:textId="1B17A7D2" w:rsidR="009A5842" w:rsidRDefault="004111C5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4111C5">
              <w:rPr>
                <w:rFonts w:ascii="Roboto" w:hAnsi="Roboto"/>
                <w:sz w:val="28"/>
                <w:szCs w:val="28"/>
              </w:rPr>
              <w:drawing>
                <wp:inline distT="0" distB="0" distL="0" distR="0" wp14:anchorId="758DF602" wp14:editId="09F7C4AB">
                  <wp:extent cx="3991802" cy="4068445"/>
                  <wp:effectExtent l="0" t="0" r="8890" b="8255"/>
                  <wp:docPr id="145773873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73873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595" cy="408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574C6" w14:textId="20A8E360" w:rsidR="00DB0017" w:rsidRPr="004111C5" w:rsidRDefault="00DB0017" w:rsidP="0092204B">
            <w:pPr>
              <w:jc w:val="center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>TAVHL ve EKGYO en iyi getirili ve riski makul seviyede hisseler olmuştur.</w:t>
            </w:r>
          </w:p>
          <w:p w14:paraId="05ABE23D" w14:textId="59F398B2" w:rsidR="00DB0017" w:rsidRDefault="00DB0017" w:rsidP="00DB00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>Korelasyon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Haritası</w:t>
            </w:r>
          </w:p>
          <w:p w14:paraId="3DBEBF22" w14:textId="770A1396" w:rsidR="00A80E77" w:rsidRDefault="00DB0017" w:rsidP="002E427F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DB0017">
              <w:rPr>
                <w:rFonts w:ascii="Roboto" w:hAnsi="Roboto"/>
                <w:b/>
                <w:bCs/>
                <w:sz w:val="24"/>
                <w:szCs w:val="24"/>
              </w:rPr>
              <w:drawing>
                <wp:inline distT="0" distB="0" distL="0" distR="0" wp14:anchorId="1B85EBCB" wp14:editId="6A3EF755">
                  <wp:extent cx="5685536" cy="3684896"/>
                  <wp:effectExtent l="0" t="0" r="0" b="0"/>
                  <wp:docPr id="137158317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58317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141" cy="370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E3983" w14:textId="24A08944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26.12.2023 - 1.03.2023 Arası Tarihsel Seyir:</w:t>
            </w:r>
          </w:p>
          <w:p w14:paraId="53530AD1" w14:textId="21DF034E" w:rsidR="0092204B" w:rsidRDefault="009A5842" w:rsidP="0074602B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A5842">
              <w:rPr>
                <w:rFonts w:ascii="Roboto" w:hAnsi="Roboto"/>
                <w:sz w:val="28"/>
                <w:szCs w:val="28"/>
              </w:rPr>
              <w:drawing>
                <wp:inline distT="0" distB="0" distL="0" distR="0" wp14:anchorId="7E84D1EC" wp14:editId="6E5D9418">
                  <wp:extent cx="1295881" cy="3330054"/>
                  <wp:effectExtent l="0" t="0" r="0" b="3810"/>
                  <wp:docPr id="73337000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37000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312" cy="335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9A1DA" w14:textId="2FC88260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26.12.2023 - 1.03.2023 Arası Tarihsel 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Grafik 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Seyir</w:t>
            </w:r>
            <w:r w:rsidR="00A80E77">
              <w:rPr>
                <w:rFonts w:ascii="Roboto" w:hAnsi="Roboto"/>
                <w:b/>
                <w:bCs/>
                <w:sz w:val="24"/>
                <w:szCs w:val="24"/>
              </w:rPr>
              <w:t>/Maksimum Çökme</w:t>
            </w:r>
          </w:p>
          <w:p w14:paraId="5178AAE4" w14:textId="5C60F489" w:rsidR="005C1BA7" w:rsidRDefault="00C34C86" w:rsidP="00C34C86">
            <w:pPr>
              <w:jc w:val="center"/>
            </w:pPr>
            <w:r w:rsidRPr="00C34C86">
              <w:drawing>
                <wp:inline distT="0" distB="0" distL="0" distR="0" wp14:anchorId="0E9211E6" wp14:editId="58195739">
                  <wp:extent cx="4643136" cy="2940685"/>
                  <wp:effectExtent l="0" t="0" r="5080" b="0"/>
                  <wp:docPr id="63114208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14208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477" cy="296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B5AA0" w14:textId="01022D72" w:rsidR="0092204B" w:rsidRDefault="00A80E77" w:rsidP="0074602B">
            <w:pPr>
              <w:jc w:val="center"/>
            </w:pPr>
            <w:r>
              <w:t xml:space="preserve"> </w:t>
            </w:r>
            <w:r w:rsidR="009A5842" w:rsidRPr="009A5842">
              <w:drawing>
                <wp:inline distT="0" distB="0" distL="0" distR="0" wp14:anchorId="5F73AC0B" wp14:editId="70FD9340">
                  <wp:extent cx="4599295" cy="1481315"/>
                  <wp:effectExtent l="0" t="0" r="0" b="5080"/>
                  <wp:docPr id="34356585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6585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403" cy="1506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D9F58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5107DCA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79517A9" w14:textId="1A5EB4EB" w:rsidR="00A80E77" w:rsidRPr="002E427F" w:rsidRDefault="00A80E77" w:rsidP="002E427F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 xml:space="preserve">26.12.2023 - 1.03.2023 Arası </w:t>
            </w:r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 Endikasyonu</w:t>
            </w:r>
          </w:p>
          <w:p w14:paraId="475B5DD1" w14:textId="5BB6B057" w:rsidR="00F36F8D" w:rsidRDefault="0092204B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2204B">
              <w:rPr>
                <w:rFonts w:ascii="Roboto" w:hAnsi="Roboto"/>
                <w:sz w:val="28"/>
                <w:szCs w:val="28"/>
              </w:rPr>
              <w:drawing>
                <wp:inline distT="0" distB="0" distL="0" distR="0" wp14:anchorId="7D5C36CF" wp14:editId="7318D2DF">
                  <wp:extent cx="5167771" cy="3780430"/>
                  <wp:effectExtent l="0" t="0" r="0" b="0"/>
                  <wp:docPr id="38782182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82182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222" cy="3844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F42E9" w14:textId="77777777" w:rsidR="00A80E77" w:rsidRDefault="00A80E77" w:rsidP="00A80E77">
            <w:pPr>
              <w:jc w:val="center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>Alttaki kırmızı nokta uptrend işareti, üstteki yeşil nokta downtrend işaretidir. En sondaki kırmızı nokta ise henüz uptrend olarak değerlendirilmemelidir.</w:t>
            </w:r>
          </w:p>
          <w:p w14:paraId="6EA213C4" w14:textId="77777777" w:rsidR="001C4117" w:rsidRDefault="001C4117" w:rsidP="00A80E77">
            <w:pPr>
              <w:jc w:val="center"/>
              <w:rPr>
                <w:rFonts w:ascii="Roboto" w:hAnsi="Roboto"/>
              </w:rPr>
            </w:pPr>
          </w:p>
          <w:p w14:paraId="712E6BA3" w14:textId="77777777" w:rsidR="001C4117" w:rsidRDefault="001C4117" w:rsidP="00A80E77">
            <w:pPr>
              <w:pBdr>
                <w:bottom w:val="single" w:sz="6" w:space="1" w:color="auto"/>
              </w:pBdr>
              <w:jc w:val="center"/>
              <w:rPr>
                <w:rFonts w:ascii="Roboto" w:hAnsi="Roboto"/>
              </w:rPr>
            </w:pPr>
          </w:p>
          <w:p w14:paraId="101CD4C3" w14:textId="77777777" w:rsidR="001C4117" w:rsidRDefault="001C4117" w:rsidP="00A80E77">
            <w:pPr>
              <w:jc w:val="center"/>
              <w:rPr>
                <w:rFonts w:ascii="Roboto" w:hAnsi="Roboto"/>
              </w:rPr>
            </w:pPr>
          </w:p>
          <w:p w14:paraId="66FA08C4" w14:textId="77777777" w:rsidR="00A80E77" w:rsidRDefault="00A80E77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3ECA85F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15B85454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7F5ACE9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7F3C39BE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4353BED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41B857C2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4C6FEA50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5F546829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9E9F142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1C9A3955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11EA6852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63579054" w14:textId="6EBA4E2B" w:rsidR="00A80E77" w:rsidRPr="0092204B" w:rsidRDefault="00A80E77" w:rsidP="00A80E77">
            <w:pPr>
              <w:pStyle w:val="Balk1"/>
              <w:numPr>
                <w:ilvl w:val="0"/>
                <w:numId w:val="10"/>
              </w:numPr>
              <w:jc w:val="both"/>
            </w:pPr>
            <w:r>
              <w:t>NEGATİF SHARPE</w:t>
            </w:r>
            <w:r>
              <w:t xml:space="preserve"> </w:t>
            </w:r>
            <w:r w:rsidRPr="0092204B">
              <w:t>Portföy</w:t>
            </w:r>
            <w:r>
              <w:t>ü</w:t>
            </w:r>
            <w:r w:rsidRPr="0092204B">
              <w:t xml:space="preserve"> Performansı</w:t>
            </w:r>
            <w:r>
              <w:t xml:space="preserve"> (</w:t>
            </w:r>
            <w:r w:rsidRPr="0092204B">
              <w:t>26.12.2023 - 1.03.2023</w:t>
            </w:r>
            <w:r>
              <w:t>)</w:t>
            </w:r>
          </w:p>
          <w:p w14:paraId="3148CA79" w14:textId="77777777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508C4345" w14:textId="7BBA7E28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sz w:val="28"/>
                <w:szCs w:val="28"/>
              </w:rPr>
              <w:drawing>
                <wp:inline distT="0" distB="0" distL="0" distR="0" wp14:anchorId="3C86B333" wp14:editId="1496181D">
                  <wp:extent cx="4635729" cy="1364777"/>
                  <wp:effectExtent l="0" t="0" r="0" b="6985"/>
                  <wp:docPr id="114599158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99158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115" cy="137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960AF" w14:textId="50583C22" w:rsidR="00A80E77" w:rsidRPr="00A80E77" w:rsidRDefault="00A80E77" w:rsidP="002E427F">
            <w:pPr>
              <w:ind w:left="426"/>
              <w:jc w:val="both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“End PF %” kolonundadır.</w:t>
            </w:r>
          </w:p>
          <w:p w14:paraId="2FFD9A90" w14:textId="60CCE468" w:rsidR="00A80E77" w:rsidRPr="00DB0017" w:rsidRDefault="00A80E77" w:rsidP="00A80E77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 </w:t>
            </w:r>
          </w:p>
          <w:p w14:paraId="2F1F60C1" w14:textId="77777777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 Künyesi</w:t>
            </w:r>
          </w:p>
          <w:p w14:paraId="61CF88CE" w14:textId="49D4C593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sz w:val="28"/>
                <w:szCs w:val="28"/>
              </w:rPr>
              <w:drawing>
                <wp:inline distT="0" distB="0" distL="0" distR="0" wp14:anchorId="02AC84AE" wp14:editId="7CC64802">
                  <wp:extent cx="3707588" cy="3914064"/>
                  <wp:effectExtent l="0" t="0" r="7620" b="0"/>
                  <wp:docPr id="174969376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69376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388" cy="3919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0259E" w14:textId="0B7ABF73" w:rsidR="00A80E77" w:rsidRPr="004111C5" w:rsidRDefault="00A80E77" w:rsidP="002E427F">
            <w:pPr>
              <w:ind w:left="426"/>
              <w:jc w:val="both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 xml:space="preserve">Sharpe Oranı </w:t>
            </w:r>
            <w:r>
              <w:rPr>
                <w:rFonts w:ascii="Roboto" w:hAnsi="Roboto"/>
              </w:rPr>
              <w:t>8</w:t>
            </w:r>
            <w:r w:rsidRPr="004111C5">
              <w:rPr>
                <w:rFonts w:ascii="Roboto" w:hAnsi="Roboto"/>
              </w:rPr>
              <w:t>.</w:t>
            </w:r>
            <w:r>
              <w:rPr>
                <w:rFonts w:ascii="Roboto" w:hAnsi="Roboto"/>
              </w:rPr>
              <w:t>54</w:t>
            </w:r>
            <w:r w:rsidRPr="004111C5">
              <w:rPr>
                <w:rFonts w:ascii="Roboto" w:hAnsi="Roboto"/>
              </w:rPr>
              <w:t xml:space="preserve"> Stability .9</w:t>
            </w:r>
            <w:r>
              <w:rPr>
                <w:rFonts w:ascii="Roboto" w:hAnsi="Roboto"/>
              </w:rPr>
              <w:t>5</w:t>
            </w:r>
            <w:r w:rsidRPr="004111C5">
              <w:rPr>
                <w:rFonts w:ascii="Roboto" w:hAnsi="Roboto"/>
              </w:rPr>
              <w:t>, MDD -</w:t>
            </w:r>
            <w:r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.</w:t>
            </w:r>
            <w:r>
              <w:rPr>
                <w:rFonts w:ascii="Roboto" w:hAnsi="Roboto"/>
              </w:rPr>
              <w:t>9</w:t>
            </w:r>
            <w:r w:rsidRPr="004111C5">
              <w:rPr>
                <w:rFonts w:ascii="Roboto" w:hAnsi="Roboto"/>
              </w:rPr>
              <w:t>%</w:t>
            </w:r>
            <w:r>
              <w:rPr>
                <w:rFonts w:ascii="Roboto" w:hAnsi="Roboto"/>
              </w:rPr>
              <w:t xml:space="preserve"> ile bu çok düzgün bir uptrend portföyüdür, ancak 20.02.2024’te downtrend başladığı tahmin edildiğinden yüksek performans garanti edilemez.</w:t>
            </w:r>
          </w:p>
          <w:p w14:paraId="72FF4432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7CCF2B9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F73762A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5F49D9E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37015FB" w14:textId="3B891B99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Getiri-Risk Haritası</w:t>
            </w:r>
          </w:p>
          <w:p w14:paraId="2E083A7E" w14:textId="2A96DEAC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sz w:val="28"/>
                <w:szCs w:val="28"/>
              </w:rPr>
              <w:drawing>
                <wp:inline distT="0" distB="0" distL="0" distR="0" wp14:anchorId="78E92653" wp14:editId="0FBA83D9">
                  <wp:extent cx="3978322" cy="4077285"/>
                  <wp:effectExtent l="0" t="0" r="3175" b="0"/>
                  <wp:docPr id="15834562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4562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790" cy="40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8B471" w14:textId="2EC844F1" w:rsidR="00A80E77" w:rsidRPr="004111C5" w:rsidRDefault="00A80E77" w:rsidP="00A80E77">
            <w:pPr>
              <w:jc w:val="center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>TAVHL ve EKGYO</w:t>
            </w:r>
            <w:r>
              <w:rPr>
                <w:rFonts w:ascii="Roboto" w:hAnsi="Roboto"/>
              </w:rPr>
              <w:t xml:space="preserve"> burada da</w:t>
            </w:r>
            <w:r w:rsidRPr="004111C5">
              <w:rPr>
                <w:rFonts w:ascii="Roboto" w:hAnsi="Roboto"/>
              </w:rPr>
              <w:t xml:space="preserve"> en iyi getirili ve riski makul seviyede hisseler olmuştur.</w:t>
            </w:r>
            <w:r w:rsidR="002E427F">
              <w:rPr>
                <w:rFonts w:ascii="Roboto" w:hAnsi="Roboto"/>
              </w:rPr>
              <w:t xml:space="preserve"> Ancak bu pozitif ayrışma çok daha fazla risk taşımaktadır. Downtrend de bunları alaşağı olma riskleri artmıştır.</w:t>
            </w:r>
          </w:p>
          <w:p w14:paraId="24EEFD2A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>Korelasyon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Haritası</w:t>
            </w:r>
          </w:p>
          <w:p w14:paraId="7F72EAE1" w14:textId="62206996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A80E77">
              <w:rPr>
                <w:rFonts w:ascii="Roboto" w:hAnsi="Roboto"/>
                <w:b/>
                <w:bCs/>
                <w:sz w:val="24"/>
                <w:szCs w:val="24"/>
              </w:rPr>
              <w:drawing>
                <wp:inline distT="0" distB="0" distL="0" distR="0" wp14:anchorId="107F7CEE" wp14:editId="13797801">
                  <wp:extent cx="4829230" cy="2956518"/>
                  <wp:effectExtent l="0" t="0" r="0" b="0"/>
                  <wp:docPr id="72822926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22926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262" cy="2973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C2597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F01D018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DFBB108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D124BB2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6A9A389" w14:textId="7BC343F0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26.12.2023 - 1.03.2023 Arası Tarihsel Seyir:</w:t>
            </w:r>
          </w:p>
          <w:p w14:paraId="64F3AAE4" w14:textId="45E6F3F8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sz w:val="28"/>
                <w:szCs w:val="28"/>
              </w:rPr>
              <w:drawing>
                <wp:inline distT="0" distB="0" distL="0" distR="0" wp14:anchorId="482A4683" wp14:editId="62DEDAD7">
                  <wp:extent cx="2769213" cy="7357183"/>
                  <wp:effectExtent l="0" t="0" r="0" b="0"/>
                  <wp:docPr id="199791409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91409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87" cy="743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DA414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3D448C9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2A08E3D" w14:textId="77777777" w:rsidR="00A80E77" w:rsidRDefault="00A80E77" w:rsidP="00A80E77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2EFCADC" w14:textId="724A9770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26.12.2023 - 1.03.2023 Arası Tarihsel Grafik Seyir:</w:t>
            </w:r>
          </w:p>
          <w:p w14:paraId="7446588C" w14:textId="722FF59B" w:rsidR="00A80E77" w:rsidRDefault="00A80E77" w:rsidP="00A80E77">
            <w:pPr>
              <w:jc w:val="center"/>
            </w:pPr>
            <w:r w:rsidRPr="00A80E77">
              <w:drawing>
                <wp:inline distT="0" distB="0" distL="0" distR="0" wp14:anchorId="34EE269B" wp14:editId="272662CB">
                  <wp:extent cx="4962940" cy="3262678"/>
                  <wp:effectExtent l="0" t="0" r="9525" b="0"/>
                  <wp:docPr id="178973779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73779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482" cy="327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A001C" w14:textId="00CE3E41" w:rsidR="00A80E77" w:rsidRDefault="00A80E77" w:rsidP="00A80E77">
            <w:pPr>
              <w:jc w:val="center"/>
            </w:pPr>
            <w:r w:rsidRPr="00A80E77">
              <w:drawing>
                <wp:inline distT="0" distB="0" distL="0" distR="0" wp14:anchorId="033704F5" wp14:editId="4767F0BA">
                  <wp:extent cx="4906370" cy="1746708"/>
                  <wp:effectExtent l="0" t="0" r="0" b="6350"/>
                  <wp:docPr id="147300035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00035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982" cy="178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500E0" w14:textId="77777777" w:rsidR="001C4117" w:rsidRDefault="001C4117" w:rsidP="00A80E77">
            <w:pPr>
              <w:jc w:val="center"/>
            </w:pPr>
          </w:p>
          <w:p w14:paraId="183C03C9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A96779F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AA9F084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83D9462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149054F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E96727A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7F45B5C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4AFB29D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F4A0D53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32C64FF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3A5CC5E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624652B" w14:textId="692B77F4" w:rsidR="001C4117" w:rsidRPr="002E427F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 xml:space="preserve">26.12.2023 - 1.03.2023 Arası </w:t>
            </w:r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 Endikasyonu</w:t>
            </w:r>
          </w:p>
          <w:p w14:paraId="1D4A0873" w14:textId="2CFED971" w:rsidR="001C4117" w:rsidRDefault="00F014D7" w:rsidP="001C411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F014D7">
              <w:rPr>
                <w:rFonts w:ascii="Roboto" w:hAnsi="Roboto"/>
                <w:sz w:val="28"/>
                <w:szCs w:val="28"/>
              </w:rPr>
              <w:drawing>
                <wp:inline distT="0" distB="0" distL="0" distR="0" wp14:anchorId="47E87F65" wp14:editId="5CD8F25F">
                  <wp:extent cx="5675586" cy="4116957"/>
                  <wp:effectExtent l="0" t="0" r="1905" b="0"/>
                  <wp:docPr id="88833484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33484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397" cy="412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4225F" w14:textId="1F9B485F" w:rsidR="00A80E77" w:rsidRPr="001C4117" w:rsidRDefault="001C4117" w:rsidP="00F014D7">
            <w:pPr>
              <w:ind w:left="426"/>
              <w:jc w:val="both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 xml:space="preserve">Alttaki kırmızı nokta uptrend işareti, üstteki yeşil nokta downtrend işaretidir. </w:t>
            </w:r>
          </w:p>
          <w:p w14:paraId="33876EF4" w14:textId="77777777" w:rsidR="0074602B" w:rsidRDefault="0074602B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698213BE" w14:textId="77777777" w:rsidR="005C1BA7" w:rsidRDefault="005C1BA7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333E4069" w14:textId="397B0A6D" w:rsidR="00A80263" w:rsidRPr="000E49D3" w:rsidRDefault="00A80263" w:rsidP="00707ADF">
            <w:pPr>
              <w:jc w:val="both"/>
              <w:rPr>
                <w:rFonts w:ascii="Roboto" w:hAnsi="Roboto"/>
                <w:sz w:val="32"/>
                <w:szCs w:val="32"/>
              </w:rPr>
            </w:pPr>
          </w:p>
        </w:tc>
        <w:tc>
          <w:tcPr>
            <w:tcW w:w="20" w:type="dxa"/>
          </w:tcPr>
          <w:p w14:paraId="7639C772" w14:textId="77777777" w:rsidR="005B6BBD" w:rsidRPr="00A87AF8" w:rsidRDefault="005B6BBD" w:rsidP="00300132"/>
        </w:tc>
      </w:tr>
    </w:tbl>
    <w:p w14:paraId="3E3593D4" w14:textId="77777777" w:rsidR="007766B6" w:rsidRPr="00B227A3" w:rsidRDefault="007766B6" w:rsidP="00220B9B">
      <w:pPr>
        <w:rPr>
          <w:sz w:val="28"/>
          <w:szCs w:val="28"/>
        </w:rPr>
        <w:sectPr w:rsidR="007766B6" w:rsidRPr="00B227A3" w:rsidSect="000F0CE6">
          <w:headerReference w:type="default" r:id="rId31"/>
          <w:footerReference w:type="default" r:id="rId32"/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p w14:paraId="3B37CA14" w14:textId="6320A456" w:rsidR="007766B6" w:rsidRDefault="007766B6" w:rsidP="00C71526">
      <w:pPr>
        <w:jc w:val="both"/>
      </w:pPr>
    </w:p>
    <w:p w14:paraId="7C580694" w14:textId="77777777" w:rsidR="00B227A3" w:rsidRDefault="00B227A3"/>
    <w:p w14:paraId="08A96FED" w14:textId="77777777" w:rsidR="00A319C0" w:rsidRPr="00046842" w:rsidRDefault="00A319C0" w:rsidP="00A319C0">
      <w:pPr>
        <w:pStyle w:val="KsmBal"/>
        <w:rPr>
          <w:color w:val="17A6B1" w:themeColor="accent2"/>
          <w:sz w:val="96"/>
          <w:szCs w:val="160"/>
        </w:rPr>
      </w:pPr>
      <w:r w:rsidRPr="00046842">
        <w:rPr>
          <w:color w:val="17A6B1" w:themeColor="accent2"/>
          <w:sz w:val="96"/>
          <w:szCs w:val="160"/>
        </w:rPr>
        <w:t>Görüş ve Değerlendirme</w:t>
      </w:r>
    </w:p>
    <w:p w14:paraId="7BA703AE" w14:textId="3B615135" w:rsidR="00A80263" w:rsidRPr="00C43B61" w:rsidRDefault="00A319C0" w:rsidP="00A319C0">
      <w:pPr>
        <w:jc w:val="both"/>
        <w:rPr>
          <w:rFonts w:ascii="Roboto" w:hAnsi="Roboto"/>
          <w:sz w:val="28"/>
          <w:szCs w:val="28"/>
        </w:rPr>
      </w:pPr>
      <w:r w:rsidRPr="00C43B61">
        <w:rPr>
          <w:rFonts w:ascii="Roboto" w:hAnsi="Roboto"/>
          <w:sz w:val="28"/>
          <w:szCs w:val="28"/>
        </w:rPr>
        <w:t xml:space="preserve">MHI endeksinin belirttiği gibi BIST30 yükseliş trendi 26.12.2023 te başlamış olup bunun önümüzdeki </w:t>
      </w:r>
      <w:r w:rsidR="0092204B">
        <w:rPr>
          <w:rFonts w:ascii="Roboto" w:hAnsi="Roboto"/>
          <w:sz w:val="28"/>
          <w:szCs w:val="28"/>
        </w:rPr>
        <w:t xml:space="preserve">en çok </w:t>
      </w:r>
      <w:r w:rsidRPr="00C43B61">
        <w:rPr>
          <w:rFonts w:ascii="Roboto" w:hAnsi="Roboto"/>
          <w:sz w:val="28"/>
          <w:szCs w:val="28"/>
        </w:rPr>
        <w:t xml:space="preserve">2 hafta daha devam etmesi beklenmektedir. </w:t>
      </w:r>
    </w:p>
    <w:p w14:paraId="65F77090" w14:textId="204089A7" w:rsidR="00A80263" w:rsidRPr="00C43B61" w:rsidRDefault="00A319C0" w:rsidP="00A319C0">
      <w:pPr>
        <w:jc w:val="both"/>
        <w:rPr>
          <w:rFonts w:ascii="Roboto" w:hAnsi="Roboto"/>
          <w:sz w:val="28"/>
          <w:szCs w:val="28"/>
        </w:rPr>
      </w:pPr>
      <w:r w:rsidRPr="00C43B61">
        <w:rPr>
          <w:rFonts w:ascii="Roboto" w:hAnsi="Roboto"/>
          <w:sz w:val="28"/>
          <w:szCs w:val="28"/>
        </w:rPr>
        <w:t xml:space="preserve">31 Mart 2024’deki Belediye Seçimleri’nden önce </w:t>
      </w:r>
      <w:r w:rsidR="00C43B61">
        <w:rPr>
          <w:rFonts w:ascii="Roboto" w:hAnsi="Roboto"/>
          <w:sz w:val="28"/>
          <w:szCs w:val="28"/>
        </w:rPr>
        <w:t xml:space="preserve">ay boyunca </w:t>
      </w:r>
      <w:r w:rsidRPr="00C43B61">
        <w:rPr>
          <w:rFonts w:ascii="Roboto" w:hAnsi="Roboto"/>
          <w:sz w:val="28"/>
          <w:szCs w:val="28"/>
        </w:rPr>
        <w:t xml:space="preserve">kararsız bir piyasa beklentisi hakimdir.  </w:t>
      </w:r>
    </w:p>
    <w:p w14:paraId="25689E75" w14:textId="2B71E5B1" w:rsidR="00F014D7" w:rsidRDefault="00A319C0" w:rsidP="00F014D7">
      <w:pPr>
        <w:jc w:val="both"/>
        <w:rPr>
          <w:rFonts w:ascii="Roboto" w:hAnsi="Roboto"/>
          <w:sz w:val="28"/>
          <w:szCs w:val="28"/>
        </w:rPr>
      </w:pPr>
      <w:r w:rsidRPr="00C43B61">
        <w:rPr>
          <w:rFonts w:ascii="Roboto" w:hAnsi="Roboto"/>
          <w:sz w:val="28"/>
          <w:szCs w:val="28"/>
        </w:rPr>
        <w:t xml:space="preserve">Mart ayı içerisinde </w:t>
      </w:r>
      <w:r w:rsidR="00A80263" w:rsidRPr="00C43B61">
        <w:rPr>
          <w:rFonts w:ascii="Roboto" w:hAnsi="Roboto"/>
          <w:sz w:val="28"/>
          <w:szCs w:val="28"/>
        </w:rPr>
        <w:t>downtrend’e</w:t>
      </w:r>
      <w:r w:rsidRPr="00C43B61">
        <w:rPr>
          <w:rFonts w:ascii="Roboto" w:hAnsi="Roboto"/>
          <w:sz w:val="28"/>
          <w:szCs w:val="28"/>
        </w:rPr>
        <w:t xml:space="preserve"> girilmesi ve bu rejimin </w:t>
      </w:r>
      <w:r w:rsidR="0092204B">
        <w:rPr>
          <w:rFonts w:ascii="Roboto" w:hAnsi="Roboto"/>
          <w:sz w:val="28"/>
          <w:szCs w:val="28"/>
        </w:rPr>
        <w:t>en az Haziran sonuna dek</w:t>
      </w:r>
      <w:r w:rsidRPr="00C43B61">
        <w:rPr>
          <w:rFonts w:ascii="Roboto" w:hAnsi="Roboto"/>
          <w:sz w:val="28"/>
          <w:szCs w:val="28"/>
        </w:rPr>
        <w:t xml:space="preserve"> sürmesi beklenmektedir.  </w:t>
      </w:r>
    </w:p>
    <w:p w14:paraId="6B34B189" w14:textId="77777777" w:rsidR="00F014D7" w:rsidRDefault="00F014D7" w:rsidP="00F014D7">
      <w:pPr>
        <w:jc w:val="both"/>
        <w:rPr>
          <w:rFonts w:ascii="Roboto" w:hAnsi="Roboto"/>
          <w:sz w:val="28"/>
          <w:szCs w:val="28"/>
        </w:rPr>
      </w:pPr>
    </w:p>
    <w:p w14:paraId="71D6538A" w14:textId="6B3D2777" w:rsidR="00F014D7" w:rsidRPr="00F014D7" w:rsidRDefault="00F014D7" w:rsidP="00A319C0">
      <w:pPr>
        <w:jc w:val="both"/>
        <w:rPr>
          <w:rFonts w:ascii="Roboto" w:hAnsi="Roboto"/>
          <w:b/>
          <w:bCs/>
          <w:sz w:val="28"/>
          <w:szCs w:val="28"/>
        </w:rPr>
      </w:pPr>
      <w:r w:rsidRPr="00F014D7">
        <w:rPr>
          <w:rFonts w:ascii="Roboto" w:hAnsi="Roboto"/>
          <w:b/>
          <w:bCs/>
          <w:sz w:val="28"/>
          <w:szCs w:val="28"/>
        </w:rPr>
        <w:t>Bu sebeple eğer hisse senedi piyasasından çıkılamıyorsa en ağırlıkları en çok dağıtılmış olan veya</w:t>
      </w:r>
      <w:r>
        <w:rPr>
          <w:rFonts w:ascii="Roboto" w:hAnsi="Roboto"/>
          <w:b/>
          <w:bCs/>
          <w:sz w:val="28"/>
          <w:szCs w:val="28"/>
        </w:rPr>
        <w:t xml:space="preserve"> %5</w:t>
      </w:r>
      <w:r w:rsidRPr="00F014D7">
        <w:rPr>
          <w:rFonts w:ascii="Roboto" w:hAnsi="Roboto"/>
          <w:b/>
          <w:bCs/>
          <w:sz w:val="28"/>
          <w:szCs w:val="28"/>
        </w:rPr>
        <w:t xml:space="preserve"> ağırlık sınırlamalı portföylerle devam edilmesi seçilmesi en güvenli olacak, alternatif yatırım araçların ağırlıklarının arttırılması da ayrıca uygun olacaktır.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9"/>
        <w:gridCol w:w="8509"/>
      </w:tblGrid>
      <w:tr w:rsidR="002E427F" w:rsidRPr="005A6D59" w14:paraId="79E2CAB8" w14:textId="77777777" w:rsidTr="0094223E">
        <w:trPr>
          <w:trHeight w:val="2029"/>
        </w:trPr>
        <w:tc>
          <w:tcPr>
            <w:tcW w:w="1431" w:type="dxa"/>
          </w:tcPr>
          <w:p w14:paraId="4D8CA8EA" w14:textId="77777777" w:rsidR="002E427F" w:rsidRPr="005A6D59" w:rsidRDefault="002E427F" w:rsidP="0094223E">
            <w:pPr>
              <w:rPr>
                <w:rFonts w:cstheme="minorHAnsi"/>
                <w:noProof/>
              </w:rPr>
            </w:pPr>
          </w:p>
        </w:tc>
        <w:tc>
          <w:tcPr>
            <w:tcW w:w="7295" w:type="dxa"/>
            <w:shd w:val="clear" w:color="auto" w:fill="FFFFFF" w:themeFill="background1"/>
            <w:tcMar>
              <w:top w:w="851" w:type="dxa"/>
              <w:bottom w:w="851" w:type="dxa"/>
            </w:tcMar>
          </w:tcPr>
          <w:p w14:paraId="2A818F40" w14:textId="77777777" w:rsidR="002E427F" w:rsidRPr="005A6D59" w:rsidRDefault="002E427F" w:rsidP="0094223E">
            <w:pPr>
              <w:rPr>
                <w:rFonts w:cstheme="minorHAnsi"/>
              </w:rPr>
            </w:pPr>
          </w:p>
          <w:p w14:paraId="476146B8" w14:textId="77777777" w:rsidR="002E427F" w:rsidRPr="005A6D59" w:rsidRDefault="002E427F" w:rsidP="0094223E">
            <w:pPr>
              <w:jc w:val="center"/>
              <w:rPr>
                <w:rFonts w:cstheme="minorHAnsi"/>
              </w:rPr>
            </w:pPr>
          </w:p>
        </w:tc>
      </w:tr>
    </w:tbl>
    <w:p w14:paraId="673783AE" w14:textId="56BCE366" w:rsidR="002E427F" w:rsidRPr="00C43B61" w:rsidRDefault="002E427F" w:rsidP="00A319C0">
      <w:pPr>
        <w:jc w:val="both"/>
        <w:rPr>
          <w:rFonts w:ascii="Roboto" w:hAnsi="Roboto"/>
          <w:sz w:val="28"/>
          <w:szCs w:val="28"/>
        </w:rPr>
        <w:sectPr w:rsidR="002E427F" w:rsidRPr="00C43B61" w:rsidSect="000F0CE6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p w14:paraId="79B3ED41" w14:textId="77777777" w:rsidR="00B227A3" w:rsidRDefault="00B227A3"/>
    <w:p w14:paraId="097E8478" w14:textId="77777777" w:rsidR="00B227A3" w:rsidRPr="00B227A3" w:rsidRDefault="00B227A3" w:rsidP="00B227A3"/>
    <w:p w14:paraId="58B6F534" w14:textId="77777777" w:rsidR="00B227A3" w:rsidRPr="00B227A3" w:rsidRDefault="00B227A3" w:rsidP="00B227A3"/>
    <w:p w14:paraId="0ADD8233" w14:textId="77777777" w:rsidR="00B227A3" w:rsidRPr="00B227A3" w:rsidRDefault="00B227A3" w:rsidP="00B227A3"/>
    <w:p w14:paraId="05E47C59" w14:textId="77777777" w:rsidR="00B227A3" w:rsidRPr="00B227A3" w:rsidRDefault="00B227A3" w:rsidP="00B227A3">
      <w:pPr>
        <w:jc w:val="center"/>
      </w:pPr>
    </w:p>
    <w:p w14:paraId="46E3FFA6" w14:textId="77777777" w:rsidR="00B227A3" w:rsidRDefault="00B227A3" w:rsidP="00B227A3">
      <w:pPr>
        <w:pStyle w:val="Balk1"/>
        <w:jc w:val="both"/>
      </w:pPr>
    </w:p>
    <w:p w14:paraId="5024950B" w14:textId="77777777" w:rsidR="00B227A3" w:rsidRDefault="00B227A3" w:rsidP="00B227A3">
      <w:pPr>
        <w:pStyle w:val="Balk1"/>
        <w:jc w:val="both"/>
      </w:pPr>
    </w:p>
    <w:p w14:paraId="0BFEA73F" w14:textId="77777777" w:rsidR="00245D57" w:rsidRDefault="00245D57" w:rsidP="00B227A3">
      <w:pPr>
        <w:pStyle w:val="KsmBal"/>
        <w:rPr>
          <w:color w:val="17A6B1" w:themeColor="accent2"/>
          <w:sz w:val="96"/>
          <w:szCs w:val="160"/>
        </w:rPr>
      </w:pPr>
    </w:p>
    <w:p w14:paraId="62C8DCE3" w14:textId="77777777" w:rsidR="004E4BD9" w:rsidRPr="00A87AF8" w:rsidRDefault="00593F53">
      <w:r w:rsidRPr="00A87AF8">
        <w:rPr>
          <w:noProof/>
          <w:lang w:bidi="tr-TR"/>
        </w:rPr>
        <mc:AlternateContent>
          <mc:Choice Requires="wpg">
            <w:drawing>
              <wp:anchor distT="0" distB="0" distL="114300" distR="114300" simplePos="0" relativeHeight="251670528" behindDoc="1" locked="1" layoutInCell="1" allowOverlap="1" wp14:anchorId="3793EABE" wp14:editId="40A15876">
                <wp:simplePos x="0" y="0"/>
                <wp:positionH relativeFrom="column">
                  <wp:posOffset>-681990</wp:posOffset>
                </wp:positionH>
                <wp:positionV relativeFrom="line">
                  <wp:posOffset>-631190</wp:posOffset>
                </wp:positionV>
                <wp:extent cx="7772400" cy="10772775"/>
                <wp:effectExtent l="0" t="0" r="0" b="9525"/>
                <wp:wrapNone/>
                <wp:docPr id="9" name="Grup 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772775"/>
                          <a:chOff x="-635" y="53335"/>
                          <a:chExt cx="7773584" cy="10058300"/>
                        </a:xfrm>
                      </wpg:grpSpPr>
                      <wps:wsp>
                        <wps:cNvPr id="19" name="Dikdörtgen 19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635" y="53335"/>
                            <a:ext cx="7773584" cy="10057665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Resim 21" descr="Ağaç halkaları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23" r="323"/>
                          <a:stretch/>
                        </pic:blipFill>
                        <pic:spPr bwMode="auto">
                          <a:xfrm rot="5400000">
                            <a:off x="-2533664" y="2587912"/>
                            <a:ext cx="10057665" cy="4989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Dikdörtgen 7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4" y="53340"/>
                            <a:ext cx="457344" cy="10058295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61AE6" id="Grup 9" o:spid="_x0000_s1026" alt="&quot;&quot;" style="position:absolute;margin-left:-53.7pt;margin-top:-49.7pt;width:612pt;height:848.25pt;z-index:-251645952;mso-position-vertical-relative:line;mso-width-relative:margin;mso-height-relative:margin" coordorigin="-6,533" coordsize="77735,1005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">
                <v:rect id="Dikdörtgen 19" o:spid="_x0000_s1027" alt="&quot;&quot;" style="position:absolute;left:-6;top:533;width:77735;height:100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" fillcolor="#6a3b68 [3208]" stroked="f" strokeweight="1pt"/>
                <v:shape id="Resim 21" o:spid="_x0000_s1028" type="#_x0000_t75" alt="Ağaç halkaları" style="position:absolute;left:-25338;top:25879;width:100577;height:4989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">
                  <v:imagedata r:id="rId36" o:title="Ağaç halkaları" cropleft="212f" cropright="212f"/>
                </v:shape>
                <v:rect id="Dikdörtgen 7" o:spid="_x0000_s1029" alt="&quot;&quot;" style="position:absolute;top:533;width:4573;height:100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" fillcolor="#f2f2f2" stroked="f" strokeweight="1pt">
                  <v:fill opacity="32896f"/>
                </v:rect>
                <w10:wrap anchory="line"/>
                <w10:anchorlock/>
              </v:group>
            </w:pict>
          </mc:Fallback>
        </mc:AlternateConten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1"/>
        <w:gridCol w:w="7295"/>
        <w:gridCol w:w="1452"/>
      </w:tblGrid>
      <w:tr w:rsidR="00593F53" w:rsidRPr="00A87AF8" w14:paraId="206953CA" w14:textId="77777777" w:rsidTr="005A6D59">
        <w:trPr>
          <w:trHeight w:val="668"/>
        </w:trPr>
        <w:tc>
          <w:tcPr>
            <w:tcW w:w="1431" w:type="dxa"/>
            <w:tcMar>
              <w:top w:w="3742" w:type="dxa"/>
            </w:tcMar>
          </w:tcPr>
          <w:p w14:paraId="4ECECC07" w14:textId="77777777" w:rsidR="00593F53" w:rsidRPr="00A87AF8" w:rsidRDefault="00593F53">
            <w:pPr>
              <w:rPr>
                <w:noProof/>
              </w:rPr>
            </w:pPr>
          </w:p>
        </w:tc>
        <w:tc>
          <w:tcPr>
            <w:tcW w:w="7295" w:type="dxa"/>
          </w:tcPr>
          <w:p w14:paraId="6E760108" w14:textId="77777777" w:rsidR="00593F53" w:rsidRPr="00A87AF8" w:rsidRDefault="00593F53">
            <w:pPr>
              <w:rPr>
                <w:noProof/>
              </w:rPr>
            </w:pPr>
          </w:p>
        </w:tc>
        <w:tc>
          <w:tcPr>
            <w:tcW w:w="1452" w:type="dxa"/>
          </w:tcPr>
          <w:p w14:paraId="40127D9A" w14:textId="77777777" w:rsidR="00593F53" w:rsidRPr="00A87AF8" w:rsidRDefault="00593F53">
            <w:pPr>
              <w:rPr>
                <w:noProof/>
              </w:rPr>
            </w:pPr>
          </w:p>
        </w:tc>
      </w:tr>
      <w:tr w:rsidR="00593F53" w:rsidRPr="00A87AF8" w14:paraId="04BD610A" w14:textId="77777777" w:rsidTr="005A6D59">
        <w:trPr>
          <w:trHeight w:val="2029"/>
        </w:trPr>
        <w:tc>
          <w:tcPr>
            <w:tcW w:w="1431" w:type="dxa"/>
          </w:tcPr>
          <w:p w14:paraId="03C033DE" w14:textId="77777777" w:rsidR="00593F53" w:rsidRPr="005A6D59" w:rsidRDefault="00593F53">
            <w:pPr>
              <w:rPr>
                <w:rFonts w:cstheme="minorHAnsi"/>
                <w:noProof/>
              </w:rPr>
            </w:pPr>
          </w:p>
        </w:tc>
        <w:tc>
          <w:tcPr>
            <w:tcW w:w="7295" w:type="dxa"/>
            <w:shd w:val="clear" w:color="auto" w:fill="FFFFFF" w:themeFill="background1"/>
            <w:tcMar>
              <w:top w:w="851" w:type="dxa"/>
              <w:bottom w:w="851" w:type="dxa"/>
            </w:tcMar>
          </w:tcPr>
          <w:p w14:paraId="4151D52A" w14:textId="77777777" w:rsidR="002E427F" w:rsidRPr="00A319C0" w:rsidRDefault="002E427F" w:rsidP="002E427F">
            <w:pPr>
              <w:pStyle w:val="Alnt4"/>
              <w:ind w:left="379" w:right="450" w:hanging="180"/>
              <w:rPr>
                <w:rFonts w:asciiTheme="minorHAnsi" w:hAnsiTheme="minorHAnsi" w:cstheme="minorHAnsi"/>
                <w:sz w:val="36"/>
                <w:szCs w:val="36"/>
              </w:rPr>
            </w:pPr>
            <w:r w:rsidRPr="00A319C0">
              <w:rPr>
                <w:rFonts w:asciiTheme="minorHAnsi" w:hAnsiTheme="minorHAnsi" w:cstheme="minorHAnsi"/>
                <w:sz w:val="36"/>
                <w:szCs w:val="36"/>
              </w:rPr>
              <w:t>“Birikimlerin sonucunda oluşan yatırıma yönlenen nakdin yönetiminde matematiksel yöntemler kullanılırsa uzun vade istikrar sağlanır, krizlere dayanım artar.”</w:t>
            </w:r>
          </w:p>
          <w:p w14:paraId="7F928A0F" w14:textId="5E7A9230" w:rsidR="005A6D59" w:rsidRPr="005A6D59" w:rsidRDefault="005A6D59" w:rsidP="005A6D59">
            <w:pPr>
              <w:jc w:val="center"/>
              <w:rPr>
                <w:rFonts w:cstheme="minorHAnsi"/>
              </w:rPr>
            </w:pPr>
          </w:p>
        </w:tc>
        <w:tc>
          <w:tcPr>
            <w:tcW w:w="1452" w:type="dxa"/>
          </w:tcPr>
          <w:p w14:paraId="33C76D6B" w14:textId="77777777" w:rsidR="00593F53" w:rsidRPr="00A87AF8" w:rsidRDefault="00593F53">
            <w:pPr>
              <w:rPr>
                <w:noProof/>
              </w:rPr>
            </w:pPr>
          </w:p>
        </w:tc>
      </w:tr>
    </w:tbl>
    <w:p w14:paraId="2D1D8021" w14:textId="77777777" w:rsidR="007766B6" w:rsidRPr="00A87AF8" w:rsidRDefault="007766B6" w:rsidP="00885BC3">
      <w:pPr>
        <w:spacing w:after="0"/>
        <w:rPr>
          <w:noProof/>
        </w:rPr>
        <w:sectPr w:rsidR="007766B6" w:rsidRPr="00A87AF8" w:rsidSect="000F0CE6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p w14:paraId="5C145128" w14:textId="0B29CB7B" w:rsidR="00B22200" w:rsidRDefault="007766B6" w:rsidP="002E427F">
      <w:pPr>
        <w:spacing w:after="0"/>
        <w:rPr>
          <w:noProof/>
        </w:rPr>
      </w:pPr>
      <w:r w:rsidRPr="00A87AF8">
        <w:rPr>
          <w:noProof/>
          <w:lang w:bidi="tr-TR"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1" layoutInCell="1" allowOverlap="1" wp14:anchorId="08CB6DC1" wp14:editId="7F3E3224">
                <wp:simplePos x="0" y="0"/>
                <wp:positionH relativeFrom="column">
                  <wp:posOffset>-681990</wp:posOffset>
                </wp:positionH>
                <wp:positionV relativeFrom="paragraph">
                  <wp:posOffset>4712335</wp:posOffset>
                </wp:positionV>
                <wp:extent cx="2569210" cy="5486400"/>
                <wp:effectExtent l="0" t="0" r="2540" b="0"/>
                <wp:wrapNone/>
                <wp:docPr id="10" name="Dikdörtgen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210" cy="5486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5B6D3" id="Dikdörtgen 10" o:spid="_x0000_s1026" alt="&quot;&quot;" style="position:absolute;margin-left:-53.7pt;margin-top:371.05pt;width:202.3pt;height:6in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" fillcolor="#17a6b1 [3205]" stroked="f" strokeweight="1pt">
                <w10:anchorlock/>
              </v:rect>
            </w:pict>
          </mc:Fallback>
        </mc:AlternateContent>
      </w:r>
      <w:bookmarkEnd w:id="0"/>
    </w:p>
    <w:p w14:paraId="0666C6B1" w14:textId="11432018" w:rsidR="00A319C0" w:rsidRDefault="00A319C0" w:rsidP="00A319C0">
      <w:pPr>
        <w:jc w:val="center"/>
        <w:rPr>
          <w:noProof/>
        </w:rPr>
      </w:pPr>
    </w:p>
    <w:sectPr w:rsidR="00A319C0" w:rsidSect="000F0CE6">
      <w:pgSz w:w="11906" w:h="16838" w:code="9"/>
      <w:pgMar w:top="994" w:right="864" w:bottom="720" w:left="864" w:header="706" w:footer="706" w:gutter="0"/>
      <w:cols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5A039" w14:textId="77777777" w:rsidR="000F0CE6" w:rsidRDefault="000F0CE6" w:rsidP="00A63A6C">
      <w:pPr>
        <w:spacing w:after="0" w:line="240" w:lineRule="auto"/>
      </w:pPr>
      <w:r>
        <w:separator/>
      </w:r>
    </w:p>
  </w:endnote>
  <w:endnote w:type="continuationSeparator" w:id="0">
    <w:p w14:paraId="0C973188" w14:textId="77777777" w:rsidR="000F0CE6" w:rsidRDefault="000F0CE6" w:rsidP="00A6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panose1 w:val="020B0606030402020204"/>
    <w:charset w:val="A2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0C026" w14:textId="6088126B" w:rsidR="005A6D59" w:rsidRDefault="00DB0017" w:rsidP="00DB0017">
    <w:pPr>
      <w:pStyle w:val="AltBilgi"/>
      <w:jc w:val="center"/>
    </w:pPr>
    <w:r>
      <w:t>FONERA şirketine</w:t>
    </w:r>
    <w:r w:rsidR="005A6D59">
      <w:t xml:space="preserve"> özel bilgidir</w:t>
    </w:r>
    <w:r w:rsidR="00C42BAC">
      <w:t>. Üçüncü kişiler ile paylaşılmaması gerekmektedir.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2F91B" w14:textId="77777777" w:rsidR="000F0CE6" w:rsidRDefault="000F0CE6" w:rsidP="00A63A6C">
      <w:pPr>
        <w:spacing w:after="0" w:line="240" w:lineRule="auto"/>
      </w:pPr>
      <w:r>
        <w:separator/>
      </w:r>
    </w:p>
  </w:footnote>
  <w:footnote w:type="continuationSeparator" w:id="0">
    <w:p w14:paraId="09B395D0" w14:textId="77777777" w:rsidR="000F0CE6" w:rsidRDefault="000F0CE6" w:rsidP="00A63A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7253E" w14:textId="6C81948F" w:rsidR="005A6D59" w:rsidRDefault="005A6D59" w:rsidP="005A6D59">
    <w:pPr>
      <w:pStyle w:val="stBilgi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D4462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326D4D"/>
    <w:multiLevelType w:val="hybridMultilevel"/>
    <w:tmpl w:val="FC12D6B8"/>
    <w:lvl w:ilvl="0" w:tplc="A5B0D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662C2"/>
    <w:multiLevelType w:val="hybridMultilevel"/>
    <w:tmpl w:val="20C44B8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E74C1"/>
    <w:multiLevelType w:val="hybridMultilevel"/>
    <w:tmpl w:val="F6EE88F4"/>
    <w:lvl w:ilvl="0" w:tplc="14EE602C">
      <w:start w:val="1"/>
      <w:numFmt w:val="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1221DD"/>
    <w:multiLevelType w:val="hybridMultilevel"/>
    <w:tmpl w:val="B27CE91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1920B5"/>
    <w:multiLevelType w:val="hybridMultilevel"/>
    <w:tmpl w:val="F2B828F6"/>
    <w:lvl w:ilvl="0" w:tplc="94449F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BC342A"/>
    <w:multiLevelType w:val="hybridMultilevel"/>
    <w:tmpl w:val="3012AC96"/>
    <w:lvl w:ilvl="0" w:tplc="AA0285CC">
      <w:start w:val="1"/>
      <w:numFmt w:val="bullet"/>
      <w:pStyle w:val="ListeMaddemi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FE4A01"/>
    <w:multiLevelType w:val="hybridMultilevel"/>
    <w:tmpl w:val="740E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D55747"/>
    <w:multiLevelType w:val="hybridMultilevel"/>
    <w:tmpl w:val="3E54A22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CC5FE8"/>
    <w:multiLevelType w:val="hybridMultilevel"/>
    <w:tmpl w:val="B27CE918"/>
    <w:lvl w:ilvl="0" w:tplc="39A24F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752716">
    <w:abstractNumId w:val="3"/>
  </w:num>
  <w:num w:numId="2" w16cid:durableId="1100565259">
    <w:abstractNumId w:val="7"/>
  </w:num>
  <w:num w:numId="3" w16cid:durableId="1992522178">
    <w:abstractNumId w:val="6"/>
  </w:num>
  <w:num w:numId="4" w16cid:durableId="67730409">
    <w:abstractNumId w:val="0"/>
  </w:num>
  <w:num w:numId="5" w16cid:durableId="1721325905">
    <w:abstractNumId w:val="1"/>
  </w:num>
  <w:num w:numId="6" w16cid:durableId="682514014">
    <w:abstractNumId w:val="2"/>
  </w:num>
  <w:num w:numId="7" w16cid:durableId="737702909">
    <w:abstractNumId w:val="6"/>
  </w:num>
  <w:num w:numId="8" w16cid:durableId="645473217">
    <w:abstractNumId w:val="5"/>
  </w:num>
  <w:num w:numId="9" w16cid:durableId="1290893263">
    <w:abstractNumId w:val="8"/>
  </w:num>
  <w:num w:numId="10" w16cid:durableId="1608392626">
    <w:abstractNumId w:val="9"/>
  </w:num>
  <w:num w:numId="11" w16cid:durableId="13536027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A0NrQ0MLU0NDczNjRQ0lEKTi0uzszPAykwqQUArrNvbiwAAAA="/>
  </w:docVars>
  <w:rsids>
    <w:rsidRoot w:val="0037309D"/>
    <w:rsid w:val="00002642"/>
    <w:rsid w:val="0001487E"/>
    <w:rsid w:val="0001638A"/>
    <w:rsid w:val="00024F90"/>
    <w:rsid w:val="0002620A"/>
    <w:rsid w:val="00037F6E"/>
    <w:rsid w:val="00045B4A"/>
    <w:rsid w:val="00046842"/>
    <w:rsid w:val="00047CE7"/>
    <w:rsid w:val="000516BB"/>
    <w:rsid w:val="000529F1"/>
    <w:rsid w:val="00053705"/>
    <w:rsid w:val="0005379A"/>
    <w:rsid w:val="0006324A"/>
    <w:rsid w:val="00084FF8"/>
    <w:rsid w:val="0008671B"/>
    <w:rsid w:val="00087ED6"/>
    <w:rsid w:val="000B3301"/>
    <w:rsid w:val="000B3B89"/>
    <w:rsid w:val="000B451E"/>
    <w:rsid w:val="000B4A70"/>
    <w:rsid w:val="000C3BB7"/>
    <w:rsid w:val="000D1231"/>
    <w:rsid w:val="000D33BB"/>
    <w:rsid w:val="000D4AA9"/>
    <w:rsid w:val="000E49D3"/>
    <w:rsid w:val="000F0CE6"/>
    <w:rsid w:val="000F323E"/>
    <w:rsid w:val="001237B0"/>
    <w:rsid w:val="001401F6"/>
    <w:rsid w:val="0018296F"/>
    <w:rsid w:val="0019073B"/>
    <w:rsid w:val="00197414"/>
    <w:rsid w:val="001B3360"/>
    <w:rsid w:val="001C4117"/>
    <w:rsid w:val="001D0736"/>
    <w:rsid w:val="001E2618"/>
    <w:rsid w:val="001F5C05"/>
    <w:rsid w:val="001F7BC5"/>
    <w:rsid w:val="0021311F"/>
    <w:rsid w:val="00220B9B"/>
    <w:rsid w:val="00245D57"/>
    <w:rsid w:val="002669F8"/>
    <w:rsid w:val="0028265E"/>
    <w:rsid w:val="002A4639"/>
    <w:rsid w:val="002B4439"/>
    <w:rsid w:val="002E427F"/>
    <w:rsid w:val="002E700F"/>
    <w:rsid w:val="002F517F"/>
    <w:rsid w:val="00310C8A"/>
    <w:rsid w:val="003129F0"/>
    <w:rsid w:val="0032122F"/>
    <w:rsid w:val="00322BB4"/>
    <w:rsid w:val="00327A7B"/>
    <w:rsid w:val="0033160C"/>
    <w:rsid w:val="00332026"/>
    <w:rsid w:val="00333AAD"/>
    <w:rsid w:val="00333F79"/>
    <w:rsid w:val="00333FFF"/>
    <w:rsid w:val="0033767E"/>
    <w:rsid w:val="00341716"/>
    <w:rsid w:val="00346803"/>
    <w:rsid w:val="00346FEB"/>
    <w:rsid w:val="0037309D"/>
    <w:rsid w:val="003A290D"/>
    <w:rsid w:val="003B05DC"/>
    <w:rsid w:val="003C2F6B"/>
    <w:rsid w:val="003D0860"/>
    <w:rsid w:val="003D7B43"/>
    <w:rsid w:val="003E3496"/>
    <w:rsid w:val="003E36A2"/>
    <w:rsid w:val="003F01D5"/>
    <w:rsid w:val="003F234D"/>
    <w:rsid w:val="004111C5"/>
    <w:rsid w:val="004606E4"/>
    <w:rsid w:val="00475E10"/>
    <w:rsid w:val="0048492D"/>
    <w:rsid w:val="004A7CCE"/>
    <w:rsid w:val="004C0C3F"/>
    <w:rsid w:val="004C43D2"/>
    <w:rsid w:val="004C6B8A"/>
    <w:rsid w:val="004E4BD9"/>
    <w:rsid w:val="004E5762"/>
    <w:rsid w:val="00503CB7"/>
    <w:rsid w:val="00504438"/>
    <w:rsid w:val="00506E3F"/>
    <w:rsid w:val="00522DD6"/>
    <w:rsid w:val="00533DB7"/>
    <w:rsid w:val="005729DE"/>
    <w:rsid w:val="00593F53"/>
    <w:rsid w:val="005978FD"/>
    <w:rsid w:val="005A20B8"/>
    <w:rsid w:val="005A586E"/>
    <w:rsid w:val="005A6D59"/>
    <w:rsid w:val="005B1DED"/>
    <w:rsid w:val="005B275C"/>
    <w:rsid w:val="005B6BBD"/>
    <w:rsid w:val="005C1BA7"/>
    <w:rsid w:val="005F4B01"/>
    <w:rsid w:val="005F7996"/>
    <w:rsid w:val="00601D66"/>
    <w:rsid w:val="00617F7D"/>
    <w:rsid w:val="00634D70"/>
    <w:rsid w:val="00642B92"/>
    <w:rsid w:val="0064312D"/>
    <w:rsid w:val="006657A7"/>
    <w:rsid w:val="006960F4"/>
    <w:rsid w:val="006A2477"/>
    <w:rsid w:val="006A3A69"/>
    <w:rsid w:val="006B6D4B"/>
    <w:rsid w:val="006E3190"/>
    <w:rsid w:val="00707ADF"/>
    <w:rsid w:val="0074602B"/>
    <w:rsid w:val="007574CB"/>
    <w:rsid w:val="007766B6"/>
    <w:rsid w:val="007831F1"/>
    <w:rsid w:val="007A6148"/>
    <w:rsid w:val="007C106A"/>
    <w:rsid w:val="007E10BC"/>
    <w:rsid w:val="007E3857"/>
    <w:rsid w:val="007F19C0"/>
    <w:rsid w:val="007F250D"/>
    <w:rsid w:val="007F4911"/>
    <w:rsid w:val="00812E1F"/>
    <w:rsid w:val="00841014"/>
    <w:rsid w:val="00846719"/>
    <w:rsid w:val="008539F7"/>
    <w:rsid w:val="008546A8"/>
    <w:rsid w:val="00857787"/>
    <w:rsid w:val="00864509"/>
    <w:rsid w:val="00865900"/>
    <w:rsid w:val="00871083"/>
    <w:rsid w:val="008715EC"/>
    <w:rsid w:val="00881B63"/>
    <w:rsid w:val="00885BC3"/>
    <w:rsid w:val="008A3C91"/>
    <w:rsid w:val="008B74E9"/>
    <w:rsid w:val="008C3979"/>
    <w:rsid w:val="008C770D"/>
    <w:rsid w:val="008F2B87"/>
    <w:rsid w:val="0092204B"/>
    <w:rsid w:val="00922B8C"/>
    <w:rsid w:val="00922FCD"/>
    <w:rsid w:val="0093769A"/>
    <w:rsid w:val="00965DF5"/>
    <w:rsid w:val="0097224F"/>
    <w:rsid w:val="009802BB"/>
    <w:rsid w:val="009A3397"/>
    <w:rsid w:val="009A5842"/>
    <w:rsid w:val="009D472B"/>
    <w:rsid w:val="009F4FE7"/>
    <w:rsid w:val="00A23B89"/>
    <w:rsid w:val="00A319C0"/>
    <w:rsid w:val="00A57E76"/>
    <w:rsid w:val="00A618B4"/>
    <w:rsid w:val="00A63A6C"/>
    <w:rsid w:val="00A80263"/>
    <w:rsid w:val="00A80E77"/>
    <w:rsid w:val="00A87AF8"/>
    <w:rsid w:val="00AB538E"/>
    <w:rsid w:val="00AE6FF4"/>
    <w:rsid w:val="00B060F1"/>
    <w:rsid w:val="00B069D9"/>
    <w:rsid w:val="00B0794A"/>
    <w:rsid w:val="00B07FC3"/>
    <w:rsid w:val="00B22200"/>
    <w:rsid w:val="00B225C1"/>
    <w:rsid w:val="00B227A3"/>
    <w:rsid w:val="00B31872"/>
    <w:rsid w:val="00B45674"/>
    <w:rsid w:val="00B5470A"/>
    <w:rsid w:val="00BB5E18"/>
    <w:rsid w:val="00BE0D18"/>
    <w:rsid w:val="00C034E4"/>
    <w:rsid w:val="00C34C86"/>
    <w:rsid w:val="00C42BAC"/>
    <w:rsid w:val="00C43B61"/>
    <w:rsid w:val="00C6044C"/>
    <w:rsid w:val="00C71526"/>
    <w:rsid w:val="00C727D0"/>
    <w:rsid w:val="00C97BBF"/>
    <w:rsid w:val="00CB43CD"/>
    <w:rsid w:val="00CB4680"/>
    <w:rsid w:val="00CC79C9"/>
    <w:rsid w:val="00CD2A19"/>
    <w:rsid w:val="00CD7B1F"/>
    <w:rsid w:val="00CE4711"/>
    <w:rsid w:val="00D04058"/>
    <w:rsid w:val="00D1081A"/>
    <w:rsid w:val="00D1416E"/>
    <w:rsid w:val="00D42475"/>
    <w:rsid w:val="00D528B9"/>
    <w:rsid w:val="00D91887"/>
    <w:rsid w:val="00DB0017"/>
    <w:rsid w:val="00DB1878"/>
    <w:rsid w:val="00DB5DAB"/>
    <w:rsid w:val="00DC49B0"/>
    <w:rsid w:val="00DD402D"/>
    <w:rsid w:val="00DD58CC"/>
    <w:rsid w:val="00DE03FC"/>
    <w:rsid w:val="00DE2F2B"/>
    <w:rsid w:val="00DE3223"/>
    <w:rsid w:val="00DE6CD4"/>
    <w:rsid w:val="00E203D4"/>
    <w:rsid w:val="00E26F29"/>
    <w:rsid w:val="00E33FB2"/>
    <w:rsid w:val="00E403F2"/>
    <w:rsid w:val="00E43389"/>
    <w:rsid w:val="00E6258B"/>
    <w:rsid w:val="00E77529"/>
    <w:rsid w:val="00E819C5"/>
    <w:rsid w:val="00E87722"/>
    <w:rsid w:val="00E91500"/>
    <w:rsid w:val="00E94F13"/>
    <w:rsid w:val="00EA79BE"/>
    <w:rsid w:val="00EC6438"/>
    <w:rsid w:val="00EE76D2"/>
    <w:rsid w:val="00EF570D"/>
    <w:rsid w:val="00F00ECB"/>
    <w:rsid w:val="00F014D7"/>
    <w:rsid w:val="00F13E0F"/>
    <w:rsid w:val="00F22768"/>
    <w:rsid w:val="00F36F8D"/>
    <w:rsid w:val="00F37481"/>
    <w:rsid w:val="00F4640E"/>
    <w:rsid w:val="00F54915"/>
    <w:rsid w:val="00F75750"/>
    <w:rsid w:val="00F844D4"/>
    <w:rsid w:val="00F9426D"/>
    <w:rsid w:val="00FC0730"/>
    <w:rsid w:val="00FD6126"/>
    <w:rsid w:val="00F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3CFA96"/>
  <w15:chartTrackingRefBased/>
  <w15:docId w15:val="{D24DEB56-5DF8-4528-812F-2605A7379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117"/>
  </w:style>
  <w:style w:type="paragraph" w:styleId="Balk1">
    <w:name w:val="heading 1"/>
    <w:basedOn w:val="Normal"/>
    <w:next w:val="Normal"/>
    <w:link w:val="Balk1Char"/>
    <w:uiPriority w:val="9"/>
    <w:qFormat/>
    <w:rsid w:val="00812E1F"/>
    <w:pPr>
      <w:keepNext/>
      <w:keepLines/>
      <w:outlineLvl w:val="0"/>
    </w:pPr>
    <w:rPr>
      <w:rFonts w:ascii="Calibri" w:eastAsiaTheme="majorEastAsia" w:hAnsi="Calibri" w:cstheme="majorBidi"/>
      <w:b/>
      <w:color w:val="14756E" w:themeColor="accent1"/>
      <w:sz w:val="40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rsid w:val="00841014"/>
    <w:pPr>
      <w:outlineLvl w:val="1"/>
    </w:pPr>
    <w:rPr>
      <w:rFonts w:ascii="Tw Cen MT" w:hAnsi="Tw Cen MT"/>
      <w:b/>
      <w:bCs/>
      <w:color w:val="14756E" w:themeColor="accent1"/>
      <w:sz w:val="40"/>
      <w:szCs w:val="4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semiHidden/>
    <w:rsid w:val="004E5762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semiHidden/>
    <w:rsid w:val="0064312D"/>
    <w:rPr>
      <w:rFonts w:ascii="Tw Cen MT" w:hAnsi="Tw Cen MT"/>
      <w:b/>
      <w:bCs/>
      <w:color w:val="14756E" w:themeColor="accent1"/>
      <w:sz w:val="40"/>
      <w:szCs w:val="40"/>
    </w:rPr>
  </w:style>
  <w:style w:type="paragraph" w:styleId="stBilgi">
    <w:name w:val="header"/>
    <w:basedOn w:val="Normal"/>
    <w:link w:val="stBilgi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semiHidden/>
    <w:rsid w:val="0064312D"/>
  </w:style>
  <w:style w:type="paragraph" w:styleId="AltBilgi">
    <w:name w:val="footer"/>
    <w:basedOn w:val="Normal"/>
    <w:link w:val="AltBilgi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semiHidden/>
    <w:rsid w:val="0064312D"/>
  </w:style>
  <w:style w:type="paragraph" w:styleId="KonuBal">
    <w:name w:val="Title"/>
    <w:basedOn w:val="Normal"/>
    <w:next w:val="Normal"/>
    <w:link w:val="KonuBalChar"/>
    <w:uiPriority w:val="10"/>
    <w:qFormat/>
    <w:rsid w:val="00812E1F"/>
    <w:pPr>
      <w:spacing w:line="192" w:lineRule="auto"/>
      <w:contextualSpacing/>
    </w:pPr>
    <w:rPr>
      <w:rFonts w:ascii="Calibri" w:eastAsiaTheme="majorEastAsia" w:hAnsi="Calibri" w:cstheme="majorBidi"/>
      <w:color w:val="FFFFFF" w:themeColor="background1"/>
      <w:kern w:val="28"/>
      <w:sz w:val="72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12E1F"/>
    <w:rPr>
      <w:rFonts w:ascii="Calibri" w:eastAsiaTheme="majorEastAsia" w:hAnsi="Calibri" w:cstheme="majorBidi"/>
      <w:color w:val="FFFFFF" w:themeColor="background1"/>
      <w:kern w:val="28"/>
      <w:sz w:val="72"/>
      <w:szCs w:val="56"/>
    </w:rPr>
  </w:style>
  <w:style w:type="character" w:styleId="YerTutucuMetni">
    <w:name w:val="Placeholder Text"/>
    <w:basedOn w:val="VarsaylanParagrafYazTipi"/>
    <w:uiPriority w:val="99"/>
    <w:semiHidden/>
    <w:rsid w:val="00DE3223"/>
    <w:rPr>
      <w:color w:val="808080"/>
    </w:rPr>
  </w:style>
  <w:style w:type="paragraph" w:styleId="Altyaz">
    <w:name w:val="Subtitle"/>
    <w:basedOn w:val="Normal"/>
    <w:next w:val="Normal"/>
    <w:link w:val="AltyazChar"/>
    <w:uiPriority w:val="11"/>
    <w:qFormat/>
    <w:rsid w:val="00812E1F"/>
    <w:pPr>
      <w:numPr>
        <w:ilvl w:val="1"/>
      </w:numPr>
      <w:spacing w:line="192" w:lineRule="auto"/>
    </w:pPr>
    <w:rPr>
      <w:rFonts w:ascii="Calibri" w:eastAsiaTheme="minorEastAsia" w:hAnsi="Calibri"/>
      <w:b/>
      <w:color w:val="FFFFFF" w:themeColor="background1"/>
      <w:sz w:val="160"/>
    </w:rPr>
  </w:style>
  <w:style w:type="character" w:customStyle="1" w:styleId="AltyazChar">
    <w:name w:val="Altyazı Char"/>
    <w:basedOn w:val="VarsaylanParagrafYazTipi"/>
    <w:link w:val="Altyaz"/>
    <w:uiPriority w:val="11"/>
    <w:rsid w:val="00812E1F"/>
    <w:rPr>
      <w:rFonts w:ascii="Calibri" w:eastAsiaTheme="minorEastAsia" w:hAnsi="Calibri"/>
      <w:b/>
      <w:color w:val="FFFFFF" w:themeColor="background1"/>
      <w:sz w:val="160"/>
    </w:rPr>
  </w:style>
  <w:style w:type="paragraph" w:customStyle="1" w:styleId="Giri">
    <w:name w:val="Giriş"/>
    <w:basedOn w:val="Normal"/>
    <w:next w:val="Normal"/>
    <w:link w:val="GiriKrkt"/>
    <w:uiPriority w:val="12"/>
    <w:qFormat/>
    <w:rsid w:val="00D528B9"/>
    <w:pPr>
      <w:spacing w:before="240"/>
    </w:pPr>
    <w:rPr>
      <w:color w:val="auto"/>
      <w:sz w:val="32"/>
      <w:szCs w:val="32"/>
    </w:rPr>
  </w:style>
  <w:style w:type="paragraph" w:customStyle="1" w:styleId="Yazar">
    <w:name w:val="Yazar"/>
    <w:basedOn w:val="Normal"/>
    <w:next w:val="Normal"/>
    <w:link w:val="YazarKrkt"/>
    <w:uiPriority w:val="12"/>
    <w:qFormat/>
    <w:rsid w:val="0001638A"/>
    <w:rPr>
      <w:color w:val="auto"/>
    </w:rPr>
  </w:style>
  <w:style w:type="character" w:customStyle="1" w:styleId="GiriKrkt">
    <w:name w:val="Giriş Krkt"/>
    <w:basedOn w:val="VarsaylanParagrafYazTipi"/>
    <w:link w:val="Giri"/>
    <w:uiPriority w:val="12"/>
    <w:rsid w:val="00D528B9"/>
    <w:rPr>
      <w:color w:val="auto"/>
      <w:sz w:val="32"/>
      <w:szCs w:val="32"/>
    </w:rPr>
  </w:style>
  <w:style w:type="character" w:customStyle="1" w:styleId="Balk1Char">
    <w:name w:val="Başlık 1 Char"/>
    <w:basedOn w:val="VarsaylanParagrafYazTipi"/>
    <w:link w:val="Balk1"/>
    <w:uiPriority w:val="9"/>
    <w:rsid w:val="00812E1F"/>
    <w:rPr>
      <w:rFonts w:ascii="Calibri" w:eastAsiaTheme="majorEastAsia" w:hAnsi="Calibri" w:cstheme="majorBidi"/>
      <w:b/>
      <w:color w:val="14756E" w:themeColor="accent1"/>
      <w:sz w:val="40"/>
      <w:szCs w:val="32"/>
    </w:rPr>
  </w:style>
  <w:style w:type="character" w:customStyle="1" w:styleId="YazarKrkt">
    <w:name w:val="Yazar Krkt"/>
    <w:basedOn w:val="VarsaylanParagrafYazTipi"/>
    <w:link w:val="Yazar"/>
    <w:uiPriority w:val="12"/>
    <w:rsid w:val="0064312D"/>
    <w:rPr>
      <w:color w:val="auto"/>
    </w:rPr>
  </w:style>
  <w:style w:type="paragraph" w:styleId="Alnt">
    <w:name w:val="Quote"/>
    <w:basedOn w:val="Alnt8"/>
    <w:next w:val="Normal"/>
    <w:link w:val="AlntChar"/>
    <w:uiPriority w:val="29"/>
    <w:qFormat/>
    <w:rsid w:val="009802BB"/>
    <w:rPr>
      <w:color w:val="FFFFFF" w:themeColor="background1"/>
      <w:szCs w:val="36"/>
    </w:rPr>
  </w:style>
  <w:style w:type="character" w:customStyle="1" w:styleId="AlntChar">
    <w:name w:val="Alıntı Char"/>
    <w:basedOn w:val="VarsaylanParagrafYazTipi"/>
    <w:link w:val="Alnt"/>
    <w:uiPriority w:val="29"/>
    <w:rsid w:val="009802BB"/>
    <w:rPr>
      <w:i/>
      <w:color w:val="FFFFFF" w:themeColor="background1"/>
      <w:sz w:val="36"/>
      <w:szCs w:val="36"/>
    </w:rPr>
  </w:style>
  <w:style w:type="paragraph" w:customStyle="1" w:styleId="Alnt2">
    <w:name w:val="Alıntı 2"/>
    <w:basedOn w:val="Normal"/>
    <w:next w:val="Normal"/>
    <w:link w:val="Alnt2Krkt"/>
    <w:uiPriority w:val="29"/>
    <w:qFormat/>
    <w:rsid w:val="00333AAD"/>
    <w:pPr>
      <w:tabs>
        <w:tab w:val="left" w:pos="5812"/>
      </w:tabs>
      <w:spacing w:after="0"/>
      <w:ind w:left="709" w:right="766"/>
      <w:jc w:val="center"/>
    </w:pPr>
    <w:rPr>
      <w:i/>
      <w:iCs/>
      <w:color w:val="FFFFFF" w:themeColor="background1"/>
      <w:sz w:val="36"/>
      <w:szCs w:val="36"/>
    </w:rPr>
  </w:style>
  <w:style w:type="paragraph" w:customStyle="1" w:styleId="KsmBal">
    <w:name w:val="Kısım Başlığı"/>
    <w:basedOn w:val="Normal"/>
    <w:next w:val="Normal"/>
    <w:link w:val="KsmBalKrkt"/>
    <w:uiPriority w:val="13"/>
    <w:qFormat/>
    <w:rsid w:val="00812E1F"/>
    <w:pPr>
      <w:spacing w:line="192" w:lineRule="auto"/>
    </w:pPr>
    <w:rPr>
      <w:rFonts w:ascii="Calibri" w:hAnsi="Calibri"/>
      <w:b/>
      <w:bCs/>
      <w:color w:val="FFFFFF" w:themeColor="background1"/>
      <w:spacing w:val="-40"/>
      <w:sz w:val="144"/>
      <w:szCs w:val="180"/>
    </w:rPr>
  </w:style>
  <w:style w:type="character" w:customStyle="1" w:styleId="Alnt2Krkt">
    <w:name w:val="Alıntı 2 Krkt"/>
    <w:basedOn w:val="VarsaylanParagrafYazTipi"/>
    <w:link w:val="Alnt2"/>
    <w:uiPriority w:val="29"/>
    <w:rsid w:val="00333AAD"/>
    <w:rPr>
      <w:i/>
      <w:iCs/>
      <w:color w:val="FFFFFF" w:themeColor="background1"/>
      <w:sz w:val="36"/>
      <w:szCs w:val="36"/>
    </w:rPr>
  </w:style>
  <w:style w:type="paragraph" w:styleId="ListeMaddemi">
    <w:name w:val="List Bullet"/>
    <w:basedOn w:val="ListeParagraf"/>
    <w:uiPriority w:val="99"/>
    <w:qFormat/>
    <w:rsid w:val="006A2477"/>
    <w:pPr>
      <w:numPr>
        <w:numId w:val="3"/>
      </w:numPr>
    </w:pPr>
  </w:style>
  <w:style w:type="character" w:customStyle="1" w:styleId="KsmBalKrkt">
    <w:name w:val="Kısım Başlığı Krkt"/>
    <w:basedOn w:val="VarsaylanParagrafYazTipi"/>
    <w:link w:val="KsmBal"/>
    <w:uiPriority w:val="13"/>
    <w:rsid w:val="00812E1F"/>
    <w:rPr>
      <w:rFonts w:ascii="Calibri" w:hAnsi="Calibri"/>
      <w:b/>
      <w:bCs/>
      <w:color w:val="FFFFFF" w:themeColor="background1"/>
      <w:spacing w:val="-40"/>
      <w:sz w:val="144"/>
      <w:szCs w:val="180"/>
    </w:rPr>
  </w:style>
  <w:style w:type="table" w:styleId="TabloKlavuzu">
    <w:name w:val="Table Grid"/>
    <w:basedOn w:val="NormalTablo"/>
    <w:uiPriority w:val="39"/>
    <w:rsid w:val="00922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nt3">
    <w:name w:val="Alıntı 3"/>
    <w:basedOn w:val="Normal"/>
    <w:next w:val="Normal"/>
    <w:link w:val="Alnt3Krkt"/>
    <w:uiPriority w:val="29"/>
    <w:qFormat/>
    <w:rsid w:val="00812E1F"/>
    <w:rPr>
      <w:rFonts w:ascii="Calibri" w:hAnsi="Calibri"/>
      <w:b/>
      <w:bCs/>
      <w:noProof/>
      <w:sz w:val="36"/>
      <w:szCs w:val="36"/>
    </w:rPr>
  </w:style>
  <w:style w:type="character" w:styleId="Gl">
    <w:name w:val="Strong"/>
    <w:basedOn w:val="VarsaylanParagrafYazTipi"/>
    <w:uiPriority w:val="22"/>
    <w:qFormat/>
    <w:rsid w:val="00BE0D18"/>
    <w:rPr>
      <w:b/>
      <w:bCs/>
    </w:rPr>
  </w:style>
  <w:style w:type="character" w:customStyle="1" w:styleId="Alnt3Krkt">
    <w:name w:val="Alıntı 3 Krkt"/>
    <w:basedOn w:val="VarsaylanParagrafYazTipi"/>
    <w:link w:val="Alnt3"/>
    <w:uiPriority w:val="29"/>
    <w:rsid w:val="00812E1F"/>
    <w:rPr>
      <w:rFonts w:ascii="Calibri" w:hAnsi="Calibri"/>
      <w:b/>
      <w:bCs/>
      <w:noProof/>
      <w:sz w:val="36"/>
      <w:szCs w:val="36"/>
    </w:rPr>
  </w:style>
  <w:style w:type="paragraph" w:customStyle="1" w:styleId="Alnt4">
    <w:name w:val="Alıntı 4"/>
    <w:basedOn w:val="Normal"/>
    <w:next w:val="Normal"/>
    <w:link w:val="Alnt4Krkt"/>
    <w:uiPriority w:val="29"/>
    <w:qFormat/>
    <w:rsid w:val="009802BB"/>
    <w:pPr>
      <w:spacing w:after="0"/>
      <w:ind w:left="709" w:right="709"/>
      <w:jc w:val="center"/>
    </w:pPr>
    <w:rPr>
      <w:rFonts w:asciiTheme="majorHAnsi" w:hAnsiTheme="majorHAnsi"/>
      <w:i/>
      <w:color w:val="auto"/>
      <w:sz w:val="52"/>
    </w:rPr>
  </w:style>
  <w:style w:type="paragraph" w:styleId="ResimYazs">
    <w:name w:val="caption"/>
    <w:basedOn w:val="Normal"/>
    <w:next w:val="Normal"/>
    <w:uiPriority w:val="35"/>
    <w:qFormat/>
    <w:rsid w:val="002B4439"/>
    <w:pPr>
      <w:spacing w:before="600" w:after="200" w:line="240" w:lineRule="auto"/>
    </w:pPr>
    <w:rPr>
      <w:iCs/>
      <w:color w:val="FFFFFF" w:themeColor="background1"/>
      <w:sz w:val="14"/>
      <w:szCs w:val="18"/>
    </w:rPr>
  </w:style>
  <w:style w:type="character" w:customStyle="1" w:styleId="Alnt4Krkt">
    <w:name w:val="Alıntı 4 Krkt"/>
    <w:basedOn w:val="VarsaylanParagrafYazTipi"/>
    <w:link w:val="Alnt4"/>
    <w:uiPriority w:val="29"/>
    <w:rsid w:val="009802BB"/>
    <w:rPr>
      <w:rFonts w:asciiTheme="majorHAnsi" w:hAnsiTheme="majorHAnsi"/>
      <w:i/>
      <w:color w:val="auto"/>
      <w:sz w:val="52"/>
    </w:rPr>
  </w:style>
  <w:style w:type="paragraph" w:customStyle="1" w:styleId="Alnt5">
    <w:name w:val="Alıntı 5"/>
    <w:basedOn w:val="Normal"/>
    <w:next w:val="Normal"/>
    <w:link w:val="Alnt5Krkt"/>
    <w:uiPriority w:val="29"/>
    <w:qFormat/>
    <w:rsid w:val="00333AAD"/>
    <w:rPr>
      <w:i/>
      <w:sz w:val="44"/>
      <w:szCs w:val="44"/>
    </w:rPr>
  </w:style>
  <w:style w:type="paragraph" w:customStyle="1" w:styleId="ResimYazs2">
    <w:name w:val="Resim Yazısı 2"/>
    <w:basedOn w:val="Normal"/>
    <w:next w:val="Normal"/>
    <w:link w:val="ResimYazs2Krkt"/>
    <w:uiPriority w:val="99"/>
    <w:qFormat/>
    <w:rsid w:val="00E403F2"/>
    <w:rPr>
      <w:sz w:val="14"/>
    </w:rPr>
  </w:style>
  <w:style w:type="character" w:customStyle="1" w:styleId="Alnt5Krkt">
    <w:name w:val="Alıntı 5 Krkt"/>
    <w:basedOn w:val="VarsaylanParagrafYazTipi"/>
    <w:link w:val="Alnt5"/>
    <w:uiPriority w:val="29"/>
    <w:rsid w:val="00333AAD"/>
    <w:rPr>
      <w:i/>
      <w:sz w:val="44"/>
      <w:szCs w:val="44"/>
    </w:rPr>
  </w:style>
  <w:style w:type="paragraph" w:customStyle="1" w:styleId="Alnt6">
    <w:name w:val="Alıntı 6"/>
    <w:basedOn w:val="Normal"/>
    <w:next w:val="Normal"/>
    <w:link w:val="Alnt6Krkt"/>
    <w:uiPriority w:val="29"/>
    <w:qFormat/>
    <w:rsid w:val="001401F6"/>
    <w:rPr>
      <w:color w:val="14756E" w:themeColor="accent1"/>
      <w:sz w:val="44"/>
      <w:szCs w:val="44"/>
    </w:rPr>
  </w:style>
  <w:style w:type="character" w:customStyle="1" w:styleId="ResimYazs2Krkt">
    <w:name w:val="Resim Yazısı 2 Krkt"/>
    <w:basedOn w:val="VarsaylanParagrafYazTipi"/>
    <w:link w:val="ResimYazs2"/>
    <w:uiPriority w:val="99"/>
    <w:rsid w:val="00E403F2"/>
    <w:rPr>
      <w:sz w:val="14"/>
    </w:rPr>
  </w:style>
  <w:style w:type="paragraph" w:customStyle="1" w:styleId="Alnt7">
    <w:name w:val="Alıntı 7"/>
    <w:basedOn w:val="Normal"/>
    <w:next w:val="Normal"/>
    <w:link w:val="Alnt7Krkt"/>
    <w:uiPriority w:val="29"/>
    <w:qFormat/>
    <w:rsid w:val="00475E10"/>
    <w:pPr>
      <w:tabs>
        <w:tab w:val="left" w:pos="5812"/>
      </w:tabs>
      <w:spacing w:after="0"/>
      <w:ind w:left="709" w:right="766"/>
      <w:jc w:val="center"/>
    </w:pPr>
    <w:rPr>
      <w:i/>
      <w:noProof/>
      <w:color w:val="FFFFFF" w:themeColor="background1"/>
      <w:sz w:val="32"/>
      <w:szCs w:val="28"/>
    </w:rPr>
  </w:style>
  <w:style w:type="character" w:customStyle="1" w:styleId="Alnt6Krkt">
    <w:name w:val="Alıntı 6 Krkt"/>
    <w:basedOn w:val="VarsaylanParagrafYazTipi"/>
    <w:link w:val="Alnt6"/>
    <w:uiPriority w:val="29"/>
    <w:rsid w:val="0064312D"/>
    <w:rPr>
      <w:color w:val="14756E" w:themeColor="accent1"/>
      <w:sz w:val="44"/>
      <w:szCs w:val="44"/>
    </w:rPr>
  </w:style>
  <w:style w:type="character" w:styleId="GlBavuru">
    <w:name w:val="Intense Reference"/>
    <w:basedOn w:val="VarsaylanParagrafYazTipi"/>
    <w:uiPriority w:val="32"/>
    <w:semiHidden/>
    <w:rsid w:val="0064312D"/>
    <w:rPr>
      <w:b/>
      <w:bCs/>
      <w:smallCaps/>
      <w:color w:val="14756E" w:themeColor="accent1"/>
      <w:spacing w:val="5"/>
    </w:rPr>
  </w:style>
  <w:style w:type="character" w:customStyle="1" w:styleId="Alnt7Krkt">
    <w:name w:val="Alıntı 7 Krkt"/>
    <w:basedOn w:val="VarsaylanParagrafYazTipi"/>
    <w:link w:val="Alnt7"/>
    <w:uiPriority w:val="29"/>
    <w:rsid w:val="00475E10"/>
    <w:rPr>
      <w:i/>
      <w:noProof/>
      <w:color w:val="FFFFFF" w:themeColor="background1"/>
      <w:sz w:val="32"/>
      <w:szCs w:val="28"/>
    </w:rPr>
  </w:style>
  <w:style w:type="paragraph" w:customStyle="1" w:styleId="Alnt8">
    <w:name w:val="Alıntı 8"/>
    <w:basedOn w:val="Alnt4"/>
    <w:link w:val="Alnt8Krkt"/>
    <w:qFormat/>
    <w:rsid w:val="00475E10"/>
    <w:pPr>
      <w:ind w:left="0" w:right="0"/>
    </w:pPr>
    <w:rPr>
      <w:rFonts w:asciiTheme="minorHAnsi" w:hAnsiTheme="minorHAnsi"/>
      <w:color w:val="3A3A3A" w:themeColor="accent6"/>
      <w:sz w:val="36"/>
    </w:rPr>
  </w:style>
  <w:style w:type="character" w:customStyle="1" w:styleId="Alnt8Krkt">
    <w:name w:val="Alıntı 8 Krkt"/>
    <w:basedOn w:val="Alnt4Krkt"/>
    <w:link w:val="Alnt8"/>
    <w:rsid w:val="00475E10"/>
    <w:rPr>
      <w:rFonts w:asciiTheme="majorHAnsi" w:hAnsiTheme="majorHAnsi"/>
      <w:i/>
      <w:color w:val="3A3A3A" w:themeColor="accent6"/>
      <w:sz w:val="36"/>
    </w:rPr>
  </w:style>
  <w:style w:type="character" w:customStyle="1" w:styleId="trsdu03s">
    <w:name w:val="trsdu(0.3s)"/>
    <w:basedOn w:val="VarsaylanParagrafYazTipi"/>
    <w:rsid w:val="008B7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yper\AppData\Local\Microsoft\Office\16.0\DTS\tr-TR%7b7F42310E-68E3-40B0-90D3-09D4B01FB1AC%7d\%7b30805B43-507D-43EC-9F42-2F918F0F90B3%7dtf3374248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66AFE6213B1404C8F9364519D382509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77BAFFD8-18A4-470D-861F-9B1F3835EB57}"/>
      </w:docPartPr>
      <w:docPartBody>
        <w:p w:rsidR="00B05954" w:rsidRDefault="00E667E3">
          <w:pPr>
            <w:pStyle w:val="466AFE6213B1404C8F9364519D382509"/>
          </w:pPr>
          <w:r w:rsidRPr="00A87AF8">
            <w:rPr>
              <w:lang w:bidi="tr-TR"/>
            </w:rPr>
            <w:t>Raporu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panose1 w:val="020B0606030402020204"/>
    <w:charset w:val="A2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C342A"/>
    <w:multiLevelType w:val="hybridMultilevel"/>
    <w:tmpl w:val="3012AC96"/>
    <w:lvl w:ilvl="0" w:tplc="AA0285CC">
      <w:start w:val="1"/>
      <w:numFmt w:val="bullet"/>
      <w:pStyle w:val="ListeMaddemi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56082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81524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5FA"/>
    <w:rsid w:val="001C05FA"/>
    <w:rsid w:val="001D6C50"/>
    <w:rsid w:val="002E6CC9"/>
    <w:rsid w:val="0049098A"/>
    <w:rsid w:val="00972BA2"/>
    <w:rsid w:val="00AB72E5"/>
    <w:rsid w:val="00B05954"/>
    <w:rsid w:val="00C16F81"/>
    <w:rsid w:val="00CE2A96"/>
    <w:rsid w:val="00CF4EA0"/>
    <w:rsid w:val="00E66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tr-T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466AFE6213B1404C8F9364519D382509">
    <w:name w:val="466AFE6213B1404C8F9364519D382509"/>
  </w:style>
  <w:style w:type="paragraph" w:styleId="Alnt">
    <w:name w:val="Quote"/>
    <w:basedOn w:val="Normal"/>
    <w:next w:val="Normal"/>
    <w:link w:val="AlntChar"/>
    <w:uiPriority w:val="29"/>
    <w:qFormat/>
    <w:pPr>
      <w:spacing w:after="0" w:line="259" w:lineRule="auto"/>
      <w:jc w:val="center"/>
    </w:pPr>
    <w:rPr>
      <w:rFonts w:eastAsiaTheme="minorHAnsi"/>
      <w:i/>
      <w:color w:val="FFFFFF" w:themeColor="background1"/>
      <w:kern w:val="0"/>
      <w:sz w:val="36"/>
      <w:szCs w:val="36"/>
      <w:lang w:eastAsia="en-US"/>
      <w14:ligatures w14:val="none"/>
    </w:rPr>
  </w:style>
  <w:style w:type="character" w:customStyle="1" w:styleId="AlntChar">
    <w:name w:val="Alıntı Char"/>
    <w:basedOn w:val="VarsaylanParagrafYazTipi"/>
    <w:link w:val="Alnt"/>
    <w:uiPriority w:val="29"/>
    <w:rPr>
      <w:rFonts w:eastAsiaTheme="minorHAnsi"/>
      <w:i/>
      <w:color w:val="FFFFFF" w:themeColor="background1"/>
      <w:kern w:val="0"/>
      <w:sz w:val="36"/>
      <w:szCs w:val="36"/>
      <w:lang w:eastAsia="en-US"/>
      <w14:ligatures w14:val="none"/>
    </w:rPr>
  </w:style>
  <w:style w:type="paragraph" w:styleId="ListeMaddemi">
    <w:name w:val="List Bullet"/>
    <w:basedOn w:val="ListeParagraf"/>
    <w:uiPriority w:val="99"/>
    <w:qFormat/>
    <w:pPr>
      <w:numPr>
        <w:numId w:val="1"/>
      </w:numPr>
      <w:spacing w:line="259" w:lineRule="auto"/>
      <w:ind w:left="426" w:hanging="426"/>
    </w:pPr>
    <w:rPr>
      <w:rFonts w:eastAsiaTheme="minorHAnsi"/>
      <w:color w:val="595959" w:themeColor="text1" w:themeTint="A6"/>
      <w:kern w:val="0"/>
      <w:sz w:val="22"/>
      <w:szCs w:val="22"/>
      <w:lang w:eastAsia="en-US"/>
      <w14:ligatures w14:val="none"/>
    </w:rPr>
  </w:style>
  <w:style w:type="paragraph" w:styleId="ListeParagraf">
    <w:name w:val="List Paragraph"/>
    <w:basedOn w:val="Normal"/>
    <w:uiPriority w:val="34"/>
    <w:qFormat/>
    <w:pPr>
      <w:ind w:left="720"/>
      <w:contextualSpacing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2A2A2A"/>
      </a:dk2>
      <a:lt2>
        <a:srgbClr val="ACACAC"/>
      </a:lt2>
      <a:accent1>
        <a:srgbClr val="14756E"/>
      </a:accent1>
      <a:accent2>
        <a:srgbClr val="17A6B1"/>
      </a:accent2>
      <a:accent3>
        <a:srgbClr val="CB5577"/>
      </a:accent3>
      <a:accent4>
        <a:srgbClr val="F84C24"/>
      </a:accent4>
      <a:accent5>
        <a:srgbClr val="6A3B68"/>
      </a:accent5>
      <a:accent6>
        <a:srgbClr val="3A3A3A"/>
      </a:accent6>
      <a:hlink>
        <a:srgbClr val="01B1AE"/>
      </a:hlink>
      <a:folHlink>
        <a:srgbClr val="01B1AE"/>
      </a:folHlink>
    </a:clrScheme>
    <a:fontScheme name="Custom 291">
      <a:majorFont>
        <a:latin typeface="Tw Cen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50FFDD45-CF63-43BA-91FF-654AC600A059}">
  <we:reference id="wa200005826" version="1.1.1.0" store="tr-TR" storeType="OMEX"/>
  <we:alternateReferences>
    <we:reference id="wa200005826" version="1.1.1.0" store="wa200005826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0137B99-ACE8-4B80-A638-6833DF545750}">
  <we:reference id="wa104382081" version="1.55.1.0" store="tr-TR" storeType="OMEX"/>
  <we:alternateReferences>
    <we:reference id="WA104382081" version="1.55.1.0" store="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444753A9-7506-4DF0-8436-029231F184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7945F8-7796-43BD-892E-43832D9D800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9086043-D45D-406A-9F14-16186BC2F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635B084-AF06-459E-9FF3-A8531B9F619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{30805B43-507D-43EC-9F42-2F918F0F90B3}tf33742482_win32</Template>
  <TotalTime>0</TotalTime>
  <Pages>14</Pages>
  <Words>500</Words>
  <Characters>2855</Characters>
  <Application>Microsoft Office Word</Application>
  <DocSecurity>0</DocSecurity>
  <Lines>23</Lines>
  <Paragraphs>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Ayperi Ülkü</dc:creator>
  <cp:keywords/>
  <dc:description/>
  <cp:lastModifiedBy>Ayperi Ülkü</cp:lastModifiedBy>
  <cp:revision>3</cp:revision>
  <cp:lastPrinted>2024-02-15T20:24:00Z</cp:lastPrinted>
  <dcterms:created xsi:type="dcterms:W3CDTF">2024-03-03T18:24:00Z</dcterms:created>
  <dcterms:modified xsi:type="dcterms:W3CDTF">2024-03-03T19:29:00Z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