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663114C1" w:rsidR="00AB6167" w:rsidRPr="00A14C2E" w:rsidRDefault="00AB6167" w:rsidP="003E0789">
      <w:pPr>
        <w:pStyle w:val="MDPI12title"/>
        <w:rPr>
          <w:b w:val="0"/>
          <w:sz w:val="28"/>
        </w:rPr>
      </w:pPr>
      <w:r w:rsidRPr="00A14C2E">
        <w:t xml:space="preserve">A TCAD Study on Simulation and Benchmarking of </w:t>
      </w:r>
      <w:r w:rsidR="003E0789" w:rsidRPr="00A14C2E">
        <w:br/>
      </w:r>
      <w:r w:rsidRPr="00A14C2E">
        <w:t xml:space="preserve">Nanometer Scale </w:t>
      </w:r>
      <w:r w:rsidRPr="00A14C2E">
        <w:rPr>
          <w:szCs w:val="24"/>
        </w:rPr>
        <w:t xml:space="preserve">Functionally Graded Materials as Gate </w:t>
      </w:r>
      <w:r w:rsidR="003E0789" w:rsidRPr="00A14C2E">
        <w:rPr>
          <w:szCs w:val="24"/>
        </w:rPr>
        <w:br/>
      </w:r>
      <w:r w:rsidRPr="00A14C2E">
        <w:rPr>
          <w:szCs w:val="24"/>
        </w:rPr>
        <w:t>Dielectrics for FinFETs</w:t>
      </w:r>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w:t>
      </w:r>
      <w:proofErr w:type="gramStart"/>
      <w:r w:rsidRPr="00A14C2E">
        <w:rPr>
          <w:vertAlign w:val="superscript"/>
        </w:rPr>
        <w:t>2,</w:t>
      </w:r>
      <w:r w:rsidRPr="00A14C2E">
        <w:t>*</w:t>
      </w:r>
      <w:proofErr w:type="gramEnd"/>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Kocaeli, Turkey</w:t>
      </w:r>
    </w:p>
    <w:p w14:paraId="4E0A797B" w14:textId="77777777" w:rsidR="00AB6167" w:rsidRPr="00A14C2E" w:rsidRDefault="00AB6167" w:rsidP="003E0789">
      <w:pPr>
        <w:pStyle w:val="MDPI16affiliation"/>
        <w:ind w:left="2608" w:firstLine="0"/>
      </w:pPr>
      <w:r w:rsidRPr="00A14C2E">
        <w:rPr>
          <w:vertAlign w:val="superscript"/>
        </w:rPr>
        <w:t xml:space="preserve">2 </w:t>
      </w:r>
      <w:r w:rsidRPr="00A14C2E">
        <w:t>ASELSAN Microelectronic,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721F4D99" w14:textId="580E6E5B" w:rsidR="00AB6167" w:rsidRPr="00A14C2E" w:rsidRDefault="003E0789" w:rsidP="003E0789">
      <w:pPr>
        <w:pStyle w:val="MDPI17abstract"/>
      </w:pPr>
      <w:r w:rsidRPr="00A14C2E">
        <w:rPr>
          <w:rFonts w:eastAsia="Calibri"/>
          <w:b/>
          <w:bCs/>
          <w:lang w:val="en-IN"/>
        </w:rPr>
        <w:t xml:space="preserve">Abstract: </w:t>
      </w:r>
      <w:r w:rsidR="00AB6167" w:rsidRPr="00A14C2E">
        <w:t>In this paper, we present simulation results obtained using TCAD tools for a 3-D silicon on insulator (SOI) n-FinFET structure with various functionally graded materials (FGMs) as gate dielectric, with a gate length of 14 nm at 300K. Study explores the potential of FGMs as a viable alternative to conventional single layer high-</w:t>
      </w:r>
      <w:r w:rsidR="00B74086" w:rsidRPr="00A14C2E">
        <w:t>κ</w:t>
      </w:r>
      <w:r w:rsidR="00AB6167" w:rsidRPr="00A14C2E">
        <w:t xml:space="preserve"> dielectrics in FinFET structures. We investigate the impact of using</w:t>
      </w:r>
      <w:r w:rsidR="00AB6167" w:rsidRPr="00A14C2E">
        <w:rPr>
          <w:color w:val="000000" w:themeColor="text1"/>
        </w:rPr>
        <w:t xml:space="preserve"> FGMs </w:t>
      </w:r>
      <w:r w:rsidR="00AB6167" w:rsidRPr="00A14C2E">
        <w:t>as gate oxide dielectric on key electrical performance parameters, threshold voltage (</w:t>
      </w:r>
      <w:r w:rsidR="00AB6167" w:rsidRPr="00A14C2E">
        <w:rPr>
          <w:b/>
        </w:rPr>
        <w:t>V</w:t>
      </w:r>
      <w:r w:rsidR="00AB6167" w:rsidRPr="00A14C2E">
        <w:rPr>
          <w:vertAlign w:val="subscript"/>
        </w:rPr>
        <w:t>TH</w:t>
      </w:r>
      <w:r w:rsidR="00AB6167" w:rsidRPr="00A14C2E">
        <w:t>), on-state current (</w:t>
      </w:r>
      <w:r w:rsidR="00AB6167" w:rsidRPr="00A14C2E">
        <w:rPr>
          <w:b/>
        </w:rPr>
        <w:t>I</w:t>
      </w:r>
      <w:r w:rsidR="00AB6167" w:rsidRPr="00A14C2E">
        <w:rPr>
          <w:vertAlign w:val="subscript"/>
        </w:rPr>
        <w:t>ON</w:t>
      </w:r>
      <w:r w:rsidR="00AB6167" w:rsidRPr="00A14C2E">
        <w:t>), off-state current (</w:t>
      </w:r>
      <w:r w:rsidR="00AB6167" w:rsidRPr="00A14C2E">
        <w:rPr>
          <w:b/>
        </w:rPr>
        <w:t>I</w:t>
      </w:r>
      <w:r w:rsidR="00AB6167" w:rsidRPr="00A14C2E">
        <w:rPr>
          <w:vertAlign w:val="subscript"/>
        </w:rPr>
        <w:t>OFF</w:t>
      </w:r>
      <w:r w:rsidR="00AB6167" w:rsidRPr="00A14C2E">
        <w:t>), drain-induced barrier lowering (</w:t>
      </w:r>
      <w:r w:rsidR="00AB6167" w:rsidRPr="00A14C2E">
        <w:rPr>
          <w:b/>
        </w:rPr>
        <w:t>DIBL</w:t>
      </w:r>
      <w:r w:rsidR="00AB6167" w:rsidRPr="00A14C2E">
        <w:t>) and subthreshold slope (</w:t>
      </w:r>
      <w:r w:rsidR="00AB6167" w:rsidRPr="00A14C2E">
        <w:rPr>
          <w:b/>
        </w:rPr>
        <w:t>SS</w:t>
      </w:r>
      <w:r w:rsidR="00AB6167" w:rsidRPr="00A14C2E">
        <w:t xml:space="preserve">), </w:t>
      </w:r>
      <w:r w:rsidR="00AB6167" w:rsidRPr="00A14C2E">
        <w:rPr>
          <w:b/>
          <w:iCs/>
        </w:rPr>
        <w:t>I</w:t>
      </w:r>
      <w:r w:rsidR="00AB6167" w:rsidRPr="00A14C2E">
        <w:rPr>
          <w:iCs/>
          <w:vertAlign w:val="subscript"/>
        </w:rPr>
        <w:t>ON</w:t>
      </w:r>
      <w:r w:rsidR="00AB6167" w:rsidRPr="00A14C2E">
        <w:rPr>
          <w:iCs/>
        </w:rPr>
        <w:t>/I</w:t>
      </w:r>
      <w:r w:rsidR="00AB6167" w:rsidRPr="00A14C2E">
        <w:rPr>
          <w:iCs/>
          <w:vertAlign w:val="subscript"/>
        </w:rPr>
        <w:t>OFF</w:t>
      </w:r>
      <w:r w:rsidR="00AB6167" w:rsidRPr="00A14C2E">
        <w:t xml:space="preserve"> ratio and gate metal-to-silicon leakage current (</w:t>
      </w:r>
      <w:r w:rsidR="00AB6167" w:rsidRPr="00A14C2E">
        <w:rPr>
          <w:b/>
        </w:rPr>
        <w:t>I</w:t>
      </w:r>
      <w:r w:rsidR="00AB6167" w:rsidRPr="00A14C2E">
        <w:rPr>
          <w:b/>
          <w:vertAlign w:val="subscript"/>
        </w:rPr>
        <w:t>GL</w:t>
      </w:r>
      <w:r w:rsidR="00AB6167" w:rsidRPr="00A14C2E">
        <w:t>). Using SILVACO ATLAS for device simulation, we start with 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r w:rsidR="00AB6167" w:rsidRPr="00A14C2E">
        <w:t>as single layer gate dielectrics of 3nm thickness (</w:t>
      </w:r>
      <w:r w:rsidR="00AB6167" w:rsidRPr="00A14C2E">
        <w:rPr>
          <w:b/>
        </w:rPr>
        <w:t>t</w:t>
      </w:r>
      <w:r w:rsidR="00AB6167" w:rsidRPr="00A14C2E">
        <w:rPr>
          <w:vertAlign w:val="subscript"/>
        </w:rPr>
        <w:t>ox</w:t>
      </w:r>
      <w:r w:rsidR="00AB6167" w:rsidRPr="00A14C2E">
        <w:t>) for a 14nm channel (fin) length (</w:t>
      </w:r>
      <w:r w:rsidR="00AB6167" w:rsidRPr="00A14C2E">
        <w:rPr>
          <w:b/>
        </w:rPr>
        <w:t>L</w:t>
      </w:r>
      <w:r w:rsidR="00AB6167" w:rsidRPr="00A14C2E">
        <w:rPr>
          <w:vertAlign w:val="subscript"/>
        </w:rPr>
        <w:t>FET</w:t>
      </w:r>
      <w:r w:rsidR="00AB6167" w:rsidRPr="00A14C2E">
        <w:t>), 2nm channel width (</w:t>
      </w:r>
      <w:r w:rsidR="00AB6167" w:rsidRPr="00A14C2E">
        <w:rPr>
          <w:b/>
        </w:rPr>
        <w:t>W</w:t>
      </w:r>
      <w:r w:rsidR="00AB6167" w:rsidRPr="00A14C2E">
        <w:rPr>
          <w:vertAlign w:val="subscript"/>
        </w:rPr>
        <w:t>FET</w:t>
      </w:r>
      <w:r w:rsidR="00AB6167" w:rsidRPr="00A14C2E">
        <w:t>), 5nm channel height (</w:t>
      </w:r>
      <w:r w:rsidR="00AB6167" w:rsidRPr="00A14C2E">
        <w:rPr>
          <w:b/>
        </w:rPr>
        <w:t>h</w:t>
      </w:r>
      <w:r w:rsidR="00AB6167" w:rsidRPr="00A14C2E">
        <w:rPr>
          <w:vertAlign w:val="subscript"/>
        </w:rPr>
        <w:t>fin</w:t>
      </w:r>
      <w:r w:rsidR="00AB6167" w:rsidRPr="00A14C2E">
        <w:t>) FinFET structure; then formed 13 different 2- or 3-stage FGM combinations as gate dielectrics, like [Al</w:t>
      </w:r>
      <w:r w:rsidR="00AB6167" w:rsidRPr="00A14C2E">
        <w:rPr>
          <w:vertAlign w:val="subscript"/>
        </w:rPr>
        <w:t>2</w:t>
      </w:r>
      <w:r w:rsidR="00AB6167" w:rsidRPr="00A14C2E">
        <w:t>O</w:t>
      </w:r>
      <w:r w:rsidR="00AB6167" w:rsidRPr="00A14C2E">
        <w:rPr>
          <w:vertAlign w:val="subscript"/>
        </w:rPr>
        <w:t>3</w:t>
      </w:r>
      <w:r w:rsidR="00AB6167" w:rsidRPr="00A14C2E">
        <w:t>:HfO</w:t>
      </w:r>
      <w:r w:rsidR="00AB6167" w:rsidRPr="00A14C2E">
        <w:rPr>
          <w:vertAlign w:val="subscript"/>
        </w:rPr>
        <w:t>2</w:t>
      </w:r>
      <w:r w:rsidR="00AB6167" w:rsidRPr="00A14C2E">
        <w:t>:TiO</w:t>
      </w:r>
      <w:r w:rsidR="00AB6167" w:rsidRPr="00A14C2E">
        <w:rPr>
          <w:vertAlign w:val="subscript"/>
        </w:rPr>
        <w:t>2</w:t>
      </w:r>
      <w:r w:rsidR="00AB6167" w:rsidRPr="00A14C2E">
        <w:t xml:space="preserve">] staged in parallel sheets, connected serially, as a 3-stage example. Modified Penn Model </w:t>
      </w:r>
      <w:sdt>
        <w:sdtPr>
          <w:tag w:val="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9E492FEA7C4442B39AB313D3152752E3"/>
          </w:placeholder>
        </w:sdtPr>
        <w:sdtContent>
          <w:r w:rsidR="00D22AD2" w:rsidRPr="00D22AD2">
            <w:t>[1], [2]</w:t>
          </w:r>
        </w:sdtContent>
      </w:sdt>
      <w:r w:rsidR="00AB6167" w:rsidRPr="00A14C2E">
        <w:t xml:space="preserve"> is used to calculate the </w:t>
      </w:r>
      <w:r w:rsidR="00AB6167" w:rsidRPr="00A14C2E">
        <w:rPr>
          <w:color w:val="000000" w:themeColor="text1"/>
        </w:rPr>
        <w:t xml:space="preserve">dielectric constant </w:t>
      </w:r>
      <w:r w:rsidR="00AB6167" w:rsidRPr="00A14C2E">
        <w:t xml:space="preserve">of thin nanolaminate material forming each FGM laminate, using </w:t>
      </w:r>
      <w:r w:rsidR="00AB6167" w:rsidRPr="00A14C2E">
        <w:rPr>
          <w:color w:val="000000" w:themeColor="text1"/>
        </w:rPr>
        <w:t xml:space="preserve">their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bandgap energy E</w:t>
      </w:r>
      <w:r w:rsidR="00AB6167" w:rsidRPr="00A14C2E">
        <w:rPr>
          <w:vertAlign w:val="subscript"/>
        </w:rPr>
        <w:t>G</w:t>
      </w:r>
      <w:r w:rsidR="00AB6167"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00AB6167" w:rsidRPr="00A14C2E">
        <w:t xml:space="preserve">and its Fermi wave vector </w:t>
      </w:r>
      <w:r w:rsidR="00AB6167" w:rsidRPr="00A14C2E">
        <w:rPr>
          <w:i/>
          <w:iCs/>
        </w:rPr>
        <w:t>K</w:t>
      </w:r>
      <w:r w:rsidR="00AB6167" w:rsidRPr="00A14C2E">
        <w:rPr>
          <w:vertAlign w:val="subscript"/>
        </w:rPr>
        <w:t>f</w:t>
      </w:r>
      <w:r w:rsidR="00AB6167" w:rsidRPr="00A14C2E">
        <w:t xml:space="preserve">. Maxwell-Garnet (MG) approximation </w:t>
      </w:r>
      <w:sdt>
        <w:sdtPr>
          <w:tag w:val="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8CDD62BD641434AABE2794EC85EA95B"/>
          </w:placeholder>
        </w:sdtPr>
        <w:sdtContent>
          <w:r w:rsidR="00D22AD2" w:rsidRPr="00D22AD2">
            <w:t>[3]</w:t>
          </w:r>
        </w:sdtContent>
      </w:sdt>
      <w:r w:rsidR="00AB6167" w:rsidRPr="00A14C2E">
        <w:t xml:space="preserve"> is selected to calculate the </w:t>
      </w:r>
      <w:r w:rsidR="00AB6167" w:rsidRPr="00A14C2E">
        <w:rPr>
          <w:color w:val="000000" w:themeColor="text1"/>
        </w:rPr>
        <w:t xml:space="preserve">effective dielectric constant </w:t>
      </w:r>
      <w:r w:rsidR="00AB6167"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00AB6167" w:rsidRPr="00A14C2E">
        <w:t xml:space="preserve">) for the 2-and 3-layered FGM dielectrics. Hot Electron / Hot Hole Injection (HEI-HHI) model </w:t>
      </w:r>
      <w:sdt>
        <w:sdtPr>
          <w:tag w:val="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9E492FEA7C4442B39AB313D3152752E3"/>
          </w:placeholder>
        </w:sdtPr>
        <w:sdtContent>
          <w:r w:rsidR="00D22AD2" w:rsidRPr="00D22AD2">
            <w:t>[4]</w:t>
          </w:r>
        </w:sdtContent>
      </w:sdt>
      <w:r w:rsidR="00AB6167" w:rsidRPr="00A14C2E">
        <w:t xml:space="preserve"> is used to model gate leakage current within SILVACO ATLAS/Deckbuild simulation tool and results were found to be consistent with experimental results within </w:t>
      </w:r>
      <w:sdt>
        <w:sdtPr>
          <w:tag w:val="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9E492FEA7C4442B39AB313D3152752E3"/>
          </w:placeholder>
        </w:sdtPr>
        <w:sdtContent>
          <w:r w:rsidR="00D22AD2" w:rsidRPr="00D22AD2">
            <w:t>[5]</w:t>
          </w:r>
        </w:sdtContent>
      </w:sdt>
      <w:r w:rsidR="00AB6167" w:rsidRPr="00A14C2E">
        <w:t>, with systematically varying thickness of mentioned dielectric layers to form a graded structured 3 nm-thickness FGM gate dielectrics. FinFET Buried Oxide (BOX) material was kept as Al</w:t>
      </w:r>
      <w:r w:rsidR="00AB6167" w:rsidRPr="00A14C2E">
        <w:rPr>
          <w:vertAlign w:val="subscript"/>
        </w:rPr>
        <w:t>2</w:t>
      </w:r>
      <w:r w:rsidR="00AB6167" w:rsidRPr="00A14C2E">
        <w:t>O</w:t>
      </w:r>
      <w:r w:rsidR="00AB6167" w:rsidRPr="00A14C2E">
        <w:rPr>
          <w:vertAlign w:val="subscript"/>
        </w:rPr>
        <w:t>3</w:t>
      </w:r>
      <w:r w:rsidR="00AB6167" w:rsidRPr="00A14C2E">
        <w:t xml:space="preserve"> through all simulations. Our results indicate that proposed FinFET with FGM gate dielectrics has lesser I</w:t>
      </w:r>
      <w:r w:rsidR="00AB6167" w:rsidRPr="00A14C2E">
        <w:rPr>
          <w:vertAlign w:val="subscript"/>
        </w:rPr>
        <w:t>GL</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FinFET of same dimensions composed of single layer HfO</w:t>
      </w:r>
      <w:r w:rsidR="00AB6167" w:rsidRPr="00A14C2E">
        <w:rPr>
          <w:vertAlign w:val="subscript"/>
        </w:rPr>
        <w:t>2</w:t>
      </w:r>
      <w:r w:rsidR="00AB6167" w:rsidRPr="00A14C2E">
        <w:t xml:space="preserve"> gate dielectric. FGMs show better performance than single material dielectric when used as gate insulating materials. Results may provide versatile opportunities for optimizing FinFET devices.</w:t>
      </w:r>
    </w:p>
    <w:p w14:paraId="0A04AFDB" w14:textId="555F5866"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r w:rsidR="00B74086">
        <w:t>high-</w:t>
      </w:r>
      <w:r w:rsidR="00B74086" w:rsidRPr="00A14C2E">
        <w:t>κ</w:t>
      </w:r>
      <w:r w:rsidR="00B74086">
        <w:t xml:space="preserve"> </w:t>
      </w:r>
      <w:r w:rsidR="00B74086">
        <w:t xml:space="preserve">gate-oxide </w:t>
      </w:r>
      <w:r w:rsidR="00B74086">
        <w:t xml:space="preserve">dielectrics, </w:t>
      </w:r>
      <w:r w:rsidR="00AB6167" w:rsidRPr="00A14C2E">
        <w:t>Functionally Graded Material (FGM)</w:t>
      </w:r>
      <w:r w:rsidRPr="00A14C2E">
        <w:t xml:space="preserve">; </w:t>
      </w:r>
      <w:r w:rsidR="00AB6167" w:rsidRPr="00A14C2E">
        <w:t>Junctionless Thin Film Transistor (JLTFT); Fin-Field Effect Transistor (FinFET)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2A70A03B" w14:textId="6544B0AE" w:rsidR="00B74086" w:rsidRDefault="00AB6167" w:rsidP="003E0789">
      <w:pPr>
        <w:pStyle w:val="MDPI31text"/>
        <w:rPr>
          <w:bCs/>
        </w:rPr>
      </w:pPr>
      <w:r w:rsidRPr="00A14C2E">
        <w:rPr>
          <w:shd w:val="clear" w:color="auto" w:fill="FFFFFF"/>
        </w:rPr>
        <w:t xml:space="preserve">Functionally graded materials (FGMs) are composite materials with a continuously variable distribution of two or more constituent phases </w:t>
      </w:r>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9E492FEA7C4442B39AB313D3152752E3"/>
          </w:placeholder>
        </w:sdtPr>
        <w:sdtContent>
          <w:r w:rsidR="00D22AD2" w:rsidRPr="00D22AD2">
            <w:rPr>
              <w:shd w:val="clear" w:color="auto" w:fill="FFFFFF"/>
            </w:rPr>
            <w:t>[6]</w:t>
          </w:r>
        </w:sdtContent>
      </w:sdt>
      <w:r w:rsidRPr="00A14C2E">
        <w:rPr>
          <w:shd w:val="clear" w:color="auto" w:fill="FFFFFF"/>
        </w:rPr>
        <w:t xml:space="preserve">. The composition and/or </w:t>
      </w:r>
      <w:r w:rsidRPr="00A14C2E">
        <w:rPr>
          <w:shd w:val="clear" w:color="auto" w:fill="FFFFFF"/>
        </w:rPr>
        <w:lastRenderedPageBreak/>
        <w:t xml:space="preserve">microstructures of FGMs change gradually, resulting in a graded pattern of material properties. FGMs have applications in various fields such as structural materials, biomaterials, semiconductors, coating materials, and electrode materials </w:t>
      </w:r>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9E492FEA7C4442B39AB313D3152752E3"/>
          </w:placeholder>
        </w:sdtPr>
        <w:sdtContent>
          <w:r w:rsidR="00D22AD2" w:rsidRPr="00D22AD2">
            <w:rPr>
              <w:shd w:val="clear" w:color="auto" w:fill="FFFFFF"/>
            </w:rPr>
            <w:t>[7]</w:t>
          </w:r>
        </w:sdtContent>
      </w:sdt>
      <w:r w:rsidRPr="00A14C2E">
        <w:rPr>
          <w:shd w:val="clear" w:color="auto" w:fill="FFFFFF"/>
        </w:rPr>
        <w:t xml:space="preserve">. FGMs eliminate sharp interfaces between different materials and instead have a gradual variation from one material to another </w:t>
      </w:r>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
          <w:id w:val="537096234"/>
          <w:placeholder>
            <w:docPart w:val="9E492FEA7C4442B39AB313D3152752E3"/>
          </w:placeholder>
        </w:sdtPr>
        <w:sdtContent>
          <w:r w:rsidR="00D22AD2" w:rsidRPr="00D22AD2">
            <w:rPr>
              <w:shd w:val="clear" w:color="auto" w:fill="FFFFFF"/>
            </w:rPr>
            <w:t>[8]</w:t>
          </w:r>
        </w:sdtContent>
      </w:sdt>
      <w:r w:rsidRPr="00A14C2E">
        <w:rPr>
          <w:shd w:val="clear" w:color="auto" w:fill="FFFFFF"/>
        </w:rPr>
        <w:t xml:space="preserve"> FGMs are inhomogeneous materials whose properties change continuously with spatial positions </w:t>
      </w:r>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
          <w:id w:val="1999925508"/>
          <w:placeholder>
            <w:docPart w:val="9E492FEA7C4442B39AB313D3152752E3"/>
          </w:placeholder>
        </w:sdtPr>
        <w:sdtContent>
          <w:r w:rsidR="00D22AD2" w:rsidRPr="00D22AD2">
            <w:rPr>
              <w:shd w:val="clear" w:color="auto" w:fill="FFFFFF"/>
            </w:rPr>
            <w:t>[9]</w:t>
          </w:r>
        </w:sdtContent>
      </w:sdt>
      <w:r w:rsidRPr="00A14C2E">
        <w:rPr>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9E492FEA7C4442B39AB313D3152752E3"/>
          </w:placeholder>
        </w:sdtPr>
        <w:sdtContent>
          <w:r w:rsidR="00D22AD2" w:rsidRPr="00D22AD2">
            <w:rPr>
              <w:shd w:val="clear" w:color="auto" w:fill="FFFFFF"/>
            </w:rPr>
            <w:t>[10], [11]</w:t>
          </w:r>
        </w:sdtContent>
      </w:sdt>
      <w:r w:rsidRPr="00A14C2E">
        <w:rPr>
          <w:shd w:val="clear" w:color="auto" w:fill="FFFFFF"/>
        </w:rPr>
        <w:t xml:space="preserve">. </w:t>
      </w:r>
      <w:r w:rsidRPr="00A14C2E">
        <w:rPr>
          <w:bCs/>
        </w:rPr>
        <w:t>FGM grading is achieved by controlling the distribution of certain properties within the material. FGM grading is either discrete or continuous and th</w:t>
      </w:r>
      <w:r w:rsidRPr="00A14C2E">
        <w:rPr>
          <w:bCs/>
          <w:lang w:val="tr-TR"/>
        </w:rPr>
        <w:t>is</w:t>
      </w:r>
      <w:r w:rsidRPr="00A14C2E">
        <w:rPr>
          <w:bCs/>
        </w:rPr>
        <w:t xml:space="preserve"> gradient can be of either material composition, </w:t>
      </w:r>
      <w:r w:rsidR="00B74086" w:rsidRPr="00A14C2E">
        <w:rPr>
          <w:bCs/>
        </w:rPr>
        <w:t>orientation,</w:t>
      </w:r>
      <w:r w:rsidRPr="00A14C2E">
        <w:rPr>
          <w:bCs/>
        </w:rPr>
        <w:t xml:space="preserve"> </w:t>
      </w:r>
      <w:r w:rsidRPr="00A14C2E">
        <w:rPr>
          <w:bCs/>
          <w:lang w:val="tr-TR"/>
        </w:rPr>
        <w:t>or</w:t>
      </w:r>
      <w:r w:rsidRPr="00A14C2E">
        <w:rPr>
          <w:bCs/>
        </w:rPr>
        <w:t xml:space="preserve"> fraction gradient </w:t>
      </w:r>
      <w:sdt>
        <w:sdtPr>
          <w:tag w:val="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E375C4CDC14E4BD08957699A9A4ED29D"/>
          </w:placeholder>
        </w:sdtPr>
        <w:sdtContent>
          <w:r w:rsidR="00D22AD2" w:rsidRPr="00D22AD2">
            <w:t>[12]</w:t>
          </w:r>
        </w:sdtContent>
      </w:sdt>
      <w:r w:rsidRPr="00A14C2E">
        <w:rPr>
          <w:bCs/>
        </w:rPr>
        <w:t xml:space="preserve">. </w:t>
      </w:r>
    </w:p>
    <w:p w14:paraId="70FEF135" w14:textId="77777777" w:rsidR="00B74086" w:rsidRDefault="00B74086" w:rsidP="003E0789">
      <w:pPr>
        <w:pStyle w:val="MDPI31text"/>
        <w:rPr>
          <w:bCs/>
        </w:rPr>
      </w:pPr>
    </w:p>
    <w:p w14:paraId="7F794694" w14:textId="77777777" w:rsidR="00B74086" w:rsidRDefault="00B74086" w:rsidP="003E0789">
      <w:pPr>
        <w:pStyle w:val="MDPI31text"/>
        <w:rPr>
          <w:bCs/>
        </w:rPr>
      </w:pPr>
    </w:p>
    <w:p w14:paraId="125446E6" w14:textId="6D823FF5" w:rsidR="00B74086" w:rsidRDefault="00B74086" w:rsidP="00B74086">
      <w:pPr>
        <w:pStyle w:val="MDPI31text"/>
        <w:jc w:val="center"/>
        <w:rPr>
          <w:bCs/>
        </w:rPr>
      </w:pPr>
      <w:r w:rsidRPr="00D22AD2">
        <w:rPr>
          <w:bCs/>
          <w:highlight w:val="yellow"/>
        </w:rPr>
        <w:t xml:space="preserve">FGM figure on </w:t>
      </w:r>
      <w:r w:rsidRPr="00D22AD2">
        <w:rPr>
          <w:bCs/>
          <w:highlight w:val="yellow"/>
        </w:rPr>
        <w:t xml:space="preserve">composition, orientation, </w:t>
      </w:r>
      <w:proofErr w:type="spellStart"/>
      <w:r w:rsidRPr="00D22AD2">
        <w:rPr>
          <w:bCs/>
          <w:highlight w:val="yellow"/>
          <w:lang w:val="tr-TR"/>
        </w:rPr>
        <w:t>or</w:t>
      </w:r>
      <w:proofErr w:type="spellEnd"/>
      <w:r w:rsidRPr="00D22AD2">
        <w:rPr>
          <w:bCs/>
          <w:highlight w:val="yellow"/>
        </w:rPr>
        <w:t xml:space="preserve"> fraction gradient</w:t>
      </w:r>
    </w:p>
    <w:p w14:paraId="16F995F4" w14:textId="77777777" w:rsidR="00B74086" w:rsidRDefault="00B74086" w:rsidP="003E0789">
      <w:pPr>
        <w:pStyle w:val="MDPI31text"/>
        <w:rPr>
          <w:bCs/>
        </w:rPr>
      </w:pPr>
    </w:p>
    <w:p w14:paraId="2BA6F6D0" w14:textId="77777777" w:rsidR="00B74086" w:rsidRDefault="00B74086" w:rsidP="003E0789">
      <w:pPr>
        <w:pStyle w:val="MDPI31text"/>
        <w:rPr>
          <w:bCs/>
        </w:rPr>
      </w:pPr>
    </w:p>
    <w:p w14:paraId="2EB7D8C4" w14:textId="77777777" w:rsidR="00B74086" w:rsidRDefault="00AB6167" w:rsidP="003E0789">
      <w:pPr>
        <w:pStyle w:val="MDPI31text"/>
        <w:rPr>
          <w:bCs/>
          <w:lang w:val="tr-TR"/>
        </w:rPr>
      </w:pPr>
      <w:proofErr w:type="spellStart"/>
      <w:r w:rsidRPr="00A14C2E">
        <w:rPr>
          <w:bCs/>
          <w:lang w:val="tr-TR"/>
        </w:rPr>
        <w:t>In</w:t>
      </w:r>
      <w:proofErr w:type="spellEnd"/>
      <w:r w:rsidRPr="00A14C2E">
        <w:rPr>
          <w:bCs/>
          <w:lang w:val="tr-TR"/>
        </w:rPr>
        <w:t xml:space="preserve"> </w:t>
      </w:r>
      <w:r w:rsidRPr="00A14C2E">
        <w:rPr>
          <w:bCs/>
        </w:rPr>
        <w:t>case</w:t>
      </w:r>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a </w:t>
      </w:r>
      <w:proofErr w:type="spellStart"/>
      <w:r w:rsidRPr="00A14C2E">
        <w:rPr>
          <w:bCs/>
          <w:lang w:val="tr-TR"/>
        </w:rPr>
        <w:t>discrete</w:t>
      </w:r>
      <w:proofErr w:type="spellEnd"/>
      <w:r w:rsidRPr="00A14C2E">
        <w:rPr>
          <w:bCs/>
          <w:lang w:val="tr-TR"/>
        </w:rPr>
        <w:t xml:space="preserve"> profile </w:t>
      </w:r>
      <w:proofErr w:type="spellStart"/>
      <w:r w:rsidRPr="00A14C2E">
        <w:rPr>
          <w:bCs/>
          <w:lang w:val="tr-TR"/>
        </w:rPr>
        <w:t>grading</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can </w:t>
      </w:r>
      <w:proofErr w:type="spellStart"/>
      <w:r w:rsidRPr="00A14C2E">
        <w:rPr>
          <w:bCs/>
          <w:lang w:val="tr-TR"/>
        </w:rPr>
        <w:t>have</w:t>
      </w:r>
      <w:proofErr w:type="spellEnd"/>
      <w:r w:rsidRPr="00A14C2E">
        <w:rPr>
          <w:bCs/>
          <w:lang w:val="tr-TR"/>
        </w:rPr>
        <w:t xml:space="preserve"> a </w:t>
      </w:r>
      <w:proofErr w:type="spellStart"/>
      <w:r w:rsidRPr="00A14C2E">
        <w:rPr>
          <w:bCs/>
          <w:lang w:val="tr-TR"/>
        </w:rPr>
        <w:t>stepwise</w:t>
      </w:r>
      <w:proofErr w:type="spellEnd"/>
      <w:r w:rsidRPr="00A14C2E">
        <w:rPr>
          <w:bCs/>
          <w:lang w:val="tr-TR"/>
        </w:rPr>
        <w:t xml:space="preserve"> profile. In case we have continuous profile grading we can have either a </w:t>
      </w:r>
      <w:r w:rsidRPr="00A14C2E">
        <w:rPr>
          <w:bCs/>
        </w:rPr>
        <w:t>linear p</w:t>
      </w:r>
      <w:r w:rsidRPr="00A14C2E">
        <w:rPr>
          <w:bCs/>
          <w:lang w:val="tr-TR"/>
        </w:rPr>
        <w:t>rofile so that</w:t>
      </w:r>
      <w:r w:rsidRPr="00A14C2E">
        <w:rPr>
          <w:bCs/>
        </w:rPr>
        <w:t xml:space="preserve"> the material properties change linearly from one surface to the other, or an </w:t>
      </w:r>
      <w:r w:rsidRPr="00A14C2E">
        <w:rPr>
          <w:bCs/>
          <w:lang w:val="tr-TR"/>
        </w:rPr>
        <w:t>exponential or an n</w:t>
      </w:r>
      <w:r w:rsidRPr="00A14C2E">
        <w:rPr>
          <w:bCs/>
          <w:vertAlign w:val="superscript"/>
          <w:lang w:val="tr-TR"/>
        </w:rPr>
        <w:t>th</w:t>
      </w:r>
      <w:r w:rsidRPr="00A14C2E">
        <w:rPr>
          <w:bCs/>
          <w:lang w:val="tr-TR"/>
        </w:rPr>
        <w:t xml:space="preserve">-power thickness profile or a </w:t>
      </w:r>
      <w:r w:rsidRPr="00A14C2E">
        <w:rPr>
          <w:bCs/>
        </w:rPr>
        <w:t>sigmoidal profile,</w:t>
      </w:r>
      <w:r w:rsidRPr="00A14C2E">
        <w:rPr>
          <w:bCs/>
          <w:lang w:val="tr-TR"/>
        </w:rPr>
        <w:t xml:space="preserve"> so that </w:t>
      </w:r>
      <w:r w:rsidRPr="00A14C2E">
        <w:rPr>
          <w:bCs/>
        </w:rPr>
        <w:t>the material propert</w:t>
      </w:r>
      <w:r w:rsidRPr="00A14C2E">
        <w:rPr>
          <w:bCs/>
          <w:lang w:val="tr-TR"/>
        </w:rPr>
        <w:t>y</w:t>
      </w:r>
      <w:r w:rsidRPr="00A14C2E">
        <w:rPr>
          <w:bCs/>
        </w:rPr>
        <w:t xml:space="preserve"> </w:t>
      </w:r>
      <w:r w:rsidRPr="00A14C2E">
        <w:rPr>
          <w:bCs/>
          <w:lang w:val="tr-TR"/>
        </w:rPr>
        <w:t xml:space="preserve">changes with a </w:t>
      </w:r>
      <w:r w:rsidRPr="00A14C2E">
        <w:rPr>
          <w:bCs/>
        </w:rPr>
        <w:t xml:space="preserve">smooth transition </w:t>
      </w:r>
      <w:r w:rsidRPr="00A14C2E">
        <w:rPr>
          <w:bCs/>
          <w:lang w:val="tr-TR"/>
        </w:rPr>
        <w:t xml:space="preserve">that can </w:t>
      </w:r>
      <w:r w:rsidRPr="00A14C2E">
        <w:rPr>
          <w:bCs/>
        </w:rPr>
        <w:t xml:space="preserve">represented by functions like </w:t>
      </w:r>
      <w:r w:rsidRPr="00A14C2E">
        <w:rPr>
          <w:bCs/>
          <w:lang w:val="tr-TR"/>
        </w:rPr>
        <w:t xml:space="preserve">an </w:t>
      </w:r>
      <w:r w:rsidRPr="00A14C2E">
        <w:rPr>
          <w:bCs/>
        </w:rPr>
        <w:t>hyperbolic tangent function.</w:t>
      </w:r>
      <w:r w:rsidRPr="00A14C2E">
        <w:rPr>
          <w:bCs/>
          <w:lang w:val="tr-TR"/>
        </w:rPr>
        <w:t xml:space="preserve"> There might exist many phases of the materials neighboring each other so that as thickness is varied the material property changes from phase A to phase B which means that this is single FGM. As material A concentration increases the other material B concentration decreases. In a double FGM, there are 3 seperate materials or phases so that while thickness changes, material property is gradually varied starting with A emerging into B and fully ending up in C. </w:t>
      </w:r>
    </w:p>
    <w:p w14:paraId="260DEDE5" w14:textId="77777777" w:rsidR="00B74086" w:rsidRDefault="00B74086" w:rsidP="00D22AD2">
      <w:pPr>
        <w:pStyle w:val="MDPI31text"/>
        <w:ind w:left="0" w:firstLine="0"/>
        <w:rPr>
          <w:shd w:val="clear" w:color="auto" w:fill="FFFFFF"/>
        </w:rPr>
      </w:pPr>
    </w:p>
    <w:p w14:paraId="5A9829D3" w14:textId="23B50D4F"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t xml:space="preserve">(reference </w:t>
      </w:r>
      <w:proofErr w:type="spellStart"/>
      <w:r>
        <w:t>koy</w:t>
      </w:r>
      <w:proofErr w:type="spellEnd"/>
      <w:r>
        <w:t xml:space="preserve">) however, </w:t>
      </w:r>
      <w:proofErr w:type="spellStart"/>
      <w:r>
        <w:rPr>
          <w:bCs/>
          <w:lang w:val="tr-TR"/>
        </w:rPr>
        <w:t>t</w:t>
      </w:r>
      <w:r w:rsidRPr="00A14C2E">
        <w:rPr>
          <w:bCs/>
          <w:lang w:val="tr-TR"/>
        </w:rPr>
        <w: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r w:rsidR="00D22AD2" w:rsidRPr="00D22AD2">
            <w:rPr>
              <w:bCs/>
              <w:lang w:val="tr-TR"/>
            </w:rPr>
            <w:t>[3]</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42E1793C" w14:textId="77777777" w:rsidR="00D22AD2" w:rsidRDefault="00D22AD2" w:rsidP="00B74086">
      <w:pPr>
        <w:pStyle w:val="MDPI31text"/>
        <w:rPr>
          <w:bCs/>
          <w:lang w:val="tr-TR"/>
        </w:rPr>
      </w:pPr>
    </w:p>
    <w:p w14:paraId="56EA422E" w14:textId="726955E2"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proofErr w:type="spellStart"/>
      <w:r>
        <w:rPr>
          <w:bCs/>
          <w:lang w:val="tr-TR"/>
        </w:rPr>
        <w:t>novel</w:t>
      </w:r>
      <w:proofErr w:type="spellEnd"/>
      <w:r w:rsidR="00B74086">
        <w:rPr>
          <w:bCs/>
          <w:lang w:val="tr-TR"/>
        </w:rPr>
        <w:t xml:space="preserve"> </w:t>
      </w:r>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FinFETs,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FinFETs.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proofErr w:type="gramStart"/>
      <w:r>
        <w:rPr>
          <w:bCs/>
          <w:lang w:val="tr-TR"/>
        </w:rPr>
        <w:t xml:space="preserve"> </w:t>
      </w:r>
      <w:r w:rsidRPr="00D22AD2">
        <w:rPr>
          <w:bCs/>
          <w:highlight w:val="yellow"/>
          <w:lang w:val="tr-TR"/>
        </w:rPr>
        <w:t>….</w:t>
      </w:r>
      <w:proofErr w:type="gramEnd"/>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6608ED3D" w14:textId="6459A6FC"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FinFET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studies</w:t>
      </w:r>
      <w:proofErr w:type="spellEnd"/>
      <w:r w:rsidRPr="00A14C2E">
        <w:rPr>
          <w:bCs/>
          <w:lang w:val="tr-TR"/>
        </w:rPr>
        <w:t xml:space="preserve"> of FinFETs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r w:rsidRPr="00D22AD2">
            <w:rPr>
              <w:shd w:val="clear" w:color="auto" w:fill="FFFFFF"/>
            </w:rPr>
            <w:t>[13]</w:t>
          </w:r>
        </w:sdtContent>
      </w:sdt>
      <w:r w:rsidRPr="00A14C2E">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r w:rsidRPr="00D22AD2">
            <w:rPr>
              <w:shd w:val="clear" w:color="auto" w:fill="FFFFFF"/>
            </w:rPr>
            <w:t>[14]</w:t>
          </w:r>
        </w:sdtContent>
      </w:sdt>
      <w:r w:rsidRPr="00A14C2E">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r w:rsidRPr="00D22AD2">
            <w:rPr>
              <w:shd w:val="clear" w:color="auto" w:fill="FFFFFF"/>
            </w:rPr>
            <w:t>[15]</w:t>
          </w:r>
        </w:sdtContent>
      </w:sdt>
      <w:r w:rsidRPr="00A14C2E">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Pr="00D22AD2">
            <w:rPr>
              <w:shd w:val="clear" w:color="auto" w:fill="FFFFFF"/>
            </w:rPr>
            <w:t>[16]</w:t>
          </w:r>
        </w:sdtContent>
      </w:sdt>
      <w:r w:rsidRPr="00A14C2E">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0266E01053BA41298074BBB8DC715E78"/>
          </w:placeholder>
        </w:sdtPr>
        <w:sdtContent>
          <w:r w:rsidRPr="00D22AD2">
            <w:rPr>
              <w:shd w:val="clear" w:color="auto" w:fill="FFFFFF"/>
            </w:rPr>
            <w:t>[17]</w:t>
          </w:r>
        </w:sdtContent>
      </w:sdt>
      <w:r w:rsidRPr="00A14C2E">
        <w:rPr>
          <w:shd w:val="clear" w:color="auto" w:fill="FFFFFF"/>
        </w:rPr>
        <w:t xml:space="preserve"> and a detailed study of single-material gate, double-material gate, and triple-material gate FinFETs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Pr="00D22AD2">
            <w:t>[18]</w:t>
          </w:r>
        </w:sdtContent>
      </w:sdt>
      <w:r w:rsidRPr="00A14C2E">
        <w:rPr>
          <w:shd w:val="clear" w:color="auto" w:fill="FFFFFF"/>
        </w:rPr>
        <w:t xml:space="preserve">. In-depth analysis of typical types </w:t>
      </w:r>
      <w:r w:rsidRPr="00A14C2E">
        <w:rPr>
          <w:shd w:val="clear" w:color="auto" w:fill="FFFFFF"/>
        </w:rPr>
        <w:lastRenderedPageBreak/>
        <w:t xml:space="preserve">of FinFETs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Pr="00D22AD2">
            <w:t>[19]</w:t>
          </w:r>
        </w:sdtContent>
      </w:sdt>
      <w:r w:rsidRPr="00A14C2E">
        <w:t xml:space="preserve"> </w:t>
      </w:r>
      <w:r w:rsidRPr="00A14C2E">
        <w:rPr>
          <w:shd w:val="clear" w:color="auto" w:fill="FFFFFF"/>
        </w:rPr>
        <w:t>with which we tried to match the terminology and abbreviations within that paper.</w:t>
      </w:r>
    </w:p>
    <w:p w14:paraId="42C06D56" w14:textId="77777777" w:rsidR="00D22AD2" w:rsidRPr="00B74086" w:rsidRDefault="00D22AD2" w:rsidP="00B74086">
      <w:pPr>
        <w:pStyle w:val="MDPI31text"/>
      </w:pPr>
    </w:p>
    <w:p w14:paraId="14399F76" w14:textId="77777777" w:rsidR="00B74086" w:rsidRPr="00B74086" w:rsidRDefault="00B74086" w:rsidP="003E0789">
      <w:pPr>
        <w:pStyle w:val="MDPI31text"/>
        <w:rPr>
          <w:shd w:val="clear" w:color="auto" w:fill="FFFFFF"/>
          <w:lang w:val="tr-TR"/>
        </w:rPr>
      </w:pPr>
    </w:p>
    <w:p w14:paraId="6436862B" w14:textId="18D75488" w:rsidR="00AB6167" w:rsidRPr="00A14C2E" w:rsidRDefault="003E0789" w:rsidP="003E0789">
      <w:pPr>
        <w:pStyle w:val="MDPI21heading1"/>
      </w:pPr>
      <w:r w:rsidRPr="00A14C2E">
        <w:t>2. Device Structure</w:t>
      </w:r>
    </w:p>
    <w:p w14:paraId="2CC02DF7" w14:textId="7777777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(TCAD) structure for FinFETs is shown</w:t>
      </w:r>
      <w:r w:rsidRPr="00A14C2E">
        <w:rPr>
          <w:shd w:val="clear" w:color="auto" w:fill="FFFFFF"/>
        </w:rPr>
        <w:t xml:space="preserve"> </w:t>
      </w:r>
      <w:r w:rsidRPr="00A14C2E">
        <w:t xml:space="preserve">in Fig. 1. </w:t>
      </w:r>
    </w:p>
    <w:p w14:paraId="1AC5F92A" w14:textId="0684B92A"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3nm thickness (t</w:t>
      </w:r>
      <w:r w:rsidRPr="00A14C2E">
        <w:rPr>
          <w:vertAlign w:val="subscript"/>
        </w:rPr>
        <w:t>ox</w:t>
      </w:r>
      <w:r w:rsidRPr="00A14C2E">
        <w:t>) for a 14nm channel (fin) length (L</w:t>
      </w:r>
      <w:r w:rsidRPr="00A14C2E">
        <w:rPr>
          <w:vertAlign w:val="subscript"/>
        </w:rPr>
        <w:t>FET</w:t>
      </w:r>
      <w:r w:rsidRPr="00A14C2E">
        <w:t>), 2nm channel width (W</w:t>
      </w:r>
      <w:r w:rsidRPr="00A14C2E">
        <w:rPr>
          <w:vertAlign w:val="subscript"/>
        </w:rPr>
        <w:t>FET</w:t>
      </w:r>
      <w:r w:rsidRPr="00A14C2E">
        <w:t>), 5nm channel height (h</w:t>
      </w:r>
      <w:r w:rsidRPr="00A14C2E">
        <w:rPr>
          <w:vertAlign w:val="subscript"/>
        </w:rPr>
        <w:t>fin</w:t>
      </w:r>
      <w:r w:rsidRPr="00A14C2E">
        <w:t>) FinFET structure, then formed 13 different FGM materials with systematically varying thickness of mentioned dielectrics to form a graded structured 3nm-thickness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2ACCA"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11115"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5E495"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4F13057E" w:rsidR="00AB6167" w:rsidRPr="00A14C2E" w:rsidRDefault="003E0789" w:rsidP="003E0789">
      <w:pPr>
        <w:pStyle w:val="MDPI51figurecaption"/>
      </w:pPr>
      <w:r w:rsidRPr="00A14C2E">
        <w:rPr>
          <w:b/>
        </w:rPr>
        <w:t xml:space="preserve">Figure 1. </w:t>
      </w:r>
      <w:r w:rsidR="00AB6167" w:rsidRPr="00A14C2E">
        <w:t>Proposed 3-material FGM gate oxide dielectric based FinFET</w:t>
      </w:r>
    </w:p>
    <w:p w14:paraId="02901490" w14:textId="26FC231B" w:rsidR="00AB6167" w:rsidRPr="00A14C2E" w:rsidRDefault="003E0789" w:rsidP="003E0789">
      <w:pPr>
        <w:pStyle w:val="MDPI41tablecaption"/>
      </w:pPr>
      <w:r w:rsidRPr="00A14C2E">
        <w:rPr>
          <w:b/>
        </w:rPr>
        <w:t xml:space="preserve">Table 1. </w:t>
      </w:r>
      <w:r w:rsidR="00AB6167" w:rsidRPr="00A14C2E">
        <w:t>Proposed FinFET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Grid>
        <w:gridCol w:w="3434"/>
        <w:gridCol w:w="1353"/>
        <w:gridCol w:w="3070"/>
      </w:tblGrid>
      <w:tr w:rsidR="00AB6167" w:rsidRPr="00A14C2E" w14:paraId="750D18BD" w14:textId="77777777" w:rsidTr="003E0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8" w:space="0" w:color="auto"/>
              <w:bottom w:val="single" w:sz="4" w:space="0" w:color="auto"/>
            </w:tcBorders>
            <w:shd w:val="clear" w:color="auto" w:fill="auto"/>
            <w:vAlign w:val="center"/>
          </w:tcPr>
          <w:p w14:paraId="6C71839E" w14:textId="77777777" w:rsidR="00AB6167" w:rsidRPr="00A14C2E" w:rsidRDefault="00AB6167" w:rsidP="003E0789">
            <w:pPr>
              <w:autoSpaceDE w:val="0"/>
              <w:autoSpaceDN w:val="0"/>
              <w:adjustRightInd w:val="0"/>
              <w:snapToGrid w:val="0"/>
              <w:spacing w:line="240" w:lineRule="auto"/>
              <w:jc w:val="left"/>
              <w:rPr>
                <w:sz w:val="20"/>
              </w:rPr>
            </w:pPr>
            <w:r w:rsidRPr="00A14C2E">
              <w:rPr>
                <w:sz w:val="20"/>
              </w:rPr>
              <w:t>Property</w:t>
            </w:r>
          </w:p>
        </w:tc>
        <w:tc>
          <w:tcPr>
            <w:tcW w:w="1560" w:type="dxa"/>
            <w:tcBorders>
              <w:top w:val="single" w:sz="8" w:space="0" w:color="auto"/>
              <w:bottom w:val="single" w:sz="4" w:space="0" w:color="auto"/>
            </w:tcBorders>
            <w:shd w:val="clear" w:color="auto" w:fill="auto"/>
            <w:vAlign w:val="center"/>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543" w:type="dxa"/>
            <w:tcBorders>
              <w:top w:val="single" w:sz="8" w:space="0" w:color="auto"/>
              <w:bottom w:val="single" w:sz="4" w:space="0" w:color="auto"/>
            </w:tcBorders>
            <w:shd w:val="clear" w:color="auto" w:fill="auto"/>
            <w:vAlign w:val="center"/>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bottom w:val="none" w:sz="0" w:space="0" w:color="auto"/>
            </w:tcBorders>
            <w:shd w:val="clear" w:color="auto" w:fill="auto"/>
            <w:vAlign w:val="center"/>
          </w:tcPr>
          <w:p w14:paraId="127AFDD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(Fin) Length</w:t>
            </w:r>
          </w:p>
        </w:tc>
        <w:tc>
          <w:tcPr>
            <w:tcW w:w="1560" w:type="dxa"/>
            <w:tcBorders>
              <w:top w:val="single" w:sz="4" w:space="0" w:color="auto"/>
              <w:bottom w:val="none" w:sz="0" w:space="0" w:color="auto"/>
            </w:tcBorders>
            <w:shd w:val="clear" w:color="auto" w:fill="auto"/>
            <w:vAlign w:val="center"/>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543" w:type="dxa"/>
            <w:tcBorders>
              <w:top w:val="single" w:sz="4" w:space="0" w:color="auto"/>
              <w:bottom w:val="none" w:sz="0" w:space="0" w:color="auto"/>
            </w:tcBorders>
            <w:shd w:val="clear" w:color="auto" w:fill="auto"/>
            <w:vAlign w:val="center"/>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E0789">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tcBorders>
            <w:shd w:val="clear" w:color="auto" w:fill="auto"/>
            <w:vAlign w:val="center"/>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560" w:type="dxa"/>
            <w:tcBorders>
              <w:top w:val="single" w:sz="4" w:space="0" w:color="auto"/>
            </w:tcBorders>
            <w:shd w:val="clear" w:color="auto" w:fill="auto"/>
            <w:vAlign w:val="center"/>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543" w:type="dxa"/>
            <w:tcBorders>
              <w:top w:val="single" w:sz="4" w:space="0" w:color="auto"/>
            </w:tcBorders>
            <w:shd w:val="clear" w:color="auto" w:fill="auto"/>
            <w:vAlign w:val="center"/>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24578D8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(Fin) Width</w:t>
            </w:r>
          </w:p>
        </w:tc>
        <w:tc>
          <w:tcPr>
            <w:tcW w:w="1560" w:type="dxa"/>
            <w:shd w:val="clear" w:color="auto" w:fill="auto"/>
            <w:vAlign w:val="center"/>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543" w:type="dxa"/>
            <w:shd w:val="clear" w:color="auto" w:fill="auto"/>
            <w:vAlign w:val="center"/>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560" w:type="dxa"/>
            <w:shd w:val="clear" w:color="auto" w:fill="auto"/>
            <w:vAlign w:val="center"/>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543" w:type="dxa"/>
            <w:shd w:val="clear" w:color="auto" w:fill="auto"/>
            <w:vAlign w:val="center"/>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14:paraId="46DFAD5E"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1DCE48B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Gate-to-Gate length</w:t>
            </w:r>
          </w:p>
        </w:tc>
        <w:tc>
          <w:tcPr>
            <w:tcW w:w="1560" w:type="dxa"/>
            <w:shd w:val="clear" w:color="auto" w:fill="auto"/>
            <w:vAlign w:val="center"/>
          </w:tcPr>
          <w:p w14:paraId="0DC9831C"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X nm</w:t>
            </w:r>
          </w:p>
        </w:tc>
        <w:tc>
          <w:tcPr>
            <w:tcW w:w="3543" w:type="dxa"/>
            <w:shd w:val="clear" w:color="auto" w:fill="auto"/>
            <w:vAlign w:val="center"/>
          </w:tcPr>
          <w:p w14:paraId="06B773BC"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gg</w:t>
            </w:r>
          </w:p>
        </w:tc>
      </w:tr>
      <w:tr w:rsidR="00AB6167" w:rsidRPr="00A14C2E" w14:paraId="0C0F28D2"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560" w:type="dxa"/>
            <w:shd w:val="clear" w:color="auto" w:fill="auto"/>
            <w:vAlign w:val="center"/>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543" w:type="dxa"/>
            <w:shd w:val="clear" w:color="auto" w:fill="auto"/>
            <w:vAlign w:val="center"/>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3C9DC21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Height</w:t>
            </w:r>
          </w:p>
        </w:tc>
        <w:tc>
          <w:tcPr>
            <w:tcW w:w="1560" w:type="dxa"/>
            <w:tcBorders>
              <w:top w:val="none" w:sz="0" w:space="0" w:color="auto"/>
              <w:bottom w:val="none" w:sz="0" w:space="0" w:color="auto"/>
            </w:tcBorders>
            <w:shd w:val="clear" w:color="auto" w:fill="auto"/>
            <w:vAlign w:val="center"/>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543" w:type="dxa"/>
            <w:tcBorders>
              <w:top w:val="none" w:sz="0" w:space="0" w:color="auto"/>
              <w:bottom w:val="none" w:sz="0" w:space="0" w:color="auto"/>
            </w:tcBorders>
            <w:shd w:val="clear" w:color="auto" w:fill="auto"/>
            <w:vAlign w:val="center"/>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560" w:type="dxa"/>
            <w:shd w:val="clear" w:color="auto" w:fill="auto"/>
            <w:vAlign w:val="center"/>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543" w:type="dxa"/>
            <w:shd w:val="clear" w:color="auto" w:fill="auto"/>
            <w:vAlign w:val="center"/>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0559A61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work function</w:t>
            </w:r>
          </w:p>
        </w:tc>
        <w:tc>
          <w:tcPr>
            <w:tcW w:w="1560" w:type="dxa"/>
            <w:tcBorders>
              <w:top w:val="none" w:sz="0" w:space="0" w:color="auto"/>
              <w:bottom w:val="none" w:sz="0" w:space="0" w:color="auto"/>
            </w:tcBorders>
            <w:shd w:val="clear" w:color="auto" w:fill="auto"/>
            <w:vAlign w:val="center"/>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543" w:type="dxa"/>
            <w:tcBorders>
              <w:top w:val="none" w:sz="0" w:space="0" w:color="auto"/>
              <w:bottom w:val="none" w:sz="0" w:space="0" w:color="auto"/>
            </w:tcBorders>
            <w:shd w:val="clear" w:color="auto" w:fill="auto"/>
            <w:vAlign w:val="center"/>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560" w:type="dxa"/>
            <w:shd w:val="clear" w:color="auto" w:fill="auto"/>
            <w:vAlign w:val="center"/>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543" w:type="dxa"/>
            <w:shd w:val="clear" w:color="auto" w:fill="auto"/>
            <w:vAlign w:val="center"/>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585B79D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Width</w:t>
            </w:r>
          </w:p>
        </w:tc>
        <w:tc>
          <w:tcPr>
            <w:tcW w:w="1560" w:type="dxa"/>
            <w:tcBorders>
              <w:top w:val="none" w:sz="0" w:space="0" w:color="auto"/>
              <w:bottom w:val="none" w:sz="0" w:space="0" w:color="auto"/>
            </w:tcBorders>
            <w:shd w:val="clear" w:color="auto" w:fill="auto"/>
            <w:vAlign w:val="center"/>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543" w:type="dxa"/>
            <w:tcBorders>
              <w:top w:val="none" w:sz="0" w:space="0" w:color="auto"/>
              <w:bottom w:val="none" w:sz="0" w:space="0" w:color="auto"/>
            </w:tcBorders>
            <w:shd w:val="clear" w:color="auto" w:fill="auto"/>
            <w:vAlign w:val="center"/>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560" w:type="dxa"/>
            <w:shd w:val="clear" w:color="auto" w:fill="auto"/>
            <w:vAlign w:val="center"/>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543" w:type="dxa"/>
            <w:shd w:val="clear" w:color="auto" w:fill="auto"/>
            <w:vAlign w:val="center"/>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38346E1E"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BOX Thickness</w:t>
            </w:r>
          </w:p>
        </w:tc>
        <w:tc>
          <w:tcPr>
            <w:tcW w:w="1560" w:type="dxa"/>
            <w:tcBorders>
              <w:top w:val="none" w:sz="0" w:space="0" w:color="auto"/>
              <w:bottom w:val="none" w:sz="0" w:space="0" w:color="auto"/>
            </w:tcBorders>
            <w:shd w:val="clear" w:color="auto" w:fill="auto"/>
            <w:vAlign w:val="center"/>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543" w:type="dxa"/>
            <w:tcBorders>
              <w:top w:val="none" w:sz="0" w:space="0" w:color="auto"/>
              <w:bottom w:val="none" w:sz="0" w:space="0" w:color="auto"/>
            </w:tcBorders>
            <w:shd w:val="clear" w:color="auto" w:fill="auto"/>
            <w:vAlign w:val="center"/>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560" w:type="dxa"/>
            <w:shd w:val="clear" w:color="auto" w:fill="auto"/>
            <w:vAlign w:val="center"/>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543" w:type="dxa"/>
            <w:shd w:val="clear" w:color="auto" w:fill="auto"/>
            <w:vAlign w:val="center"/>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single" w:sz="8" w:space="0" w:color="auto"/>
            </w:tcBorders>
            <w:shd w:val="clear" w:color="auto" w:fill="auto"/>
            <w:vAlign w:val="center"/>
          </w:tcPr>
          <w:p w14:paraId="061C6F2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Bulk Si Thickness</w:t>
            </w:r>
          </w:p>
        </w:tc>
        <w:tc>
          <w:tcPr>
            <w:tcW w:w="1560" w:type="dxa"/>
            <w:tcBorders>
              <w:top w:val="none" w:sz="0" w:space="0" w:color="auto"/>
              <w:bottom w:val="single" w:sz="8" w:space="0" w:color="auto"/>
            </w:tcBorders>
            <w:shd w:val="clear" w:color="auto" w:fill="auto"/>
            <w:vAlign w:val="center"/>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543" w:type="dxa"/>
            <w:tcBorders>
              <w:top w:val="none" w:sz="0" w:space="0" w:color="auto"/>
              <w:bottom w:val="single" w:sz="8" w:space="0" w:color="auto"/>
            </w:tcBorders>
            <w:shd w:val="clear" w:color="auto" w:fill="auto"/>
            <w:vAlign w:val="center"/>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2626A75C" w14:textId="17544ACA"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3B8B70E6" w:rsidR="00AB6167" w:rsidRPr="00A14C2E" w:rsidRDefault="00AB6167" w:rsidP="003E0789">
      <w:pPr>
        <w:pStyle w:val="MDPI31text"/>
      </w:pPr>
      <w:r w:rsidRPr="00A14C2E">
        <w:lastRenderedPageBreak/>
        <w:t xml:space="preserve">As we target to prove that FGM gate oxide dielectric structures behave and perform better than single material dielectric structure in FinFET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r w:rsidR="00D22AD2" w:rsidRPr="00D22AD2">
            <w:t>[1], [2]</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r w:rsidR="00D22AD2" w:rsidRPr="00D22AD2">
            <w:t>[3]</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FinFET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3C35DAA605FF46B19CBFEDCAD574A14C"/>
          </w:placeholder>
        </w:sdtPr>
        <w:sdtContent>
          <w:r w:rsidR="00D22AD2" w:rsidRPr="00D22AD2">
            <w:t>[4]</w:t>
          </w:r>
        </w:sdtContent>
      </w:sdt>
      <w:r w:rsidRPr="00A14C2E">
        <w:t xml:space="preserve"> is used to model gate leakage current within SILVACO ATLAS/Deckbuild simulation tools are used to calculate with experimental results within [5]</w:t>
      </w:r>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3C35DAA605FF46B19CBFEDCAD574A14C"/>
          </w:placeholder>
        </w:sdtPr>
        <w:sdtContent>
          <w:r w:rsidR="00D22AD2" w:rsidRPr="00D22AD2">
            <w:t>[5]</w:t>
          </w:r>
        </w:sdtContent>
      </w:sdt>
      <w:r w:rsidRPr="00A14C2E">
        <w:t>, with systematically varying thickness of mentioned dielectric layers to form a graded structured 3 nm-thickness FGM gate dielectrics. 18 different FinFET model simulations</w:t>
      </w:r>
      <w:r w:rsidRPr="00A14C2E">
        <w:rPr>
          <w:b/>
        </w:rPr>
        <w:t xml:space="preserve"> </w:t>
      </w:r>
      <w:r w:rsidRPr="00A14C2E">
        <w:t xml:space="preserve">are performed in Silvaco Atlas Deckbuild, 5 of which include single material gate oxide dielectrics in Table 4A, 13 of which include FGM dielectrics as gate 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are selected and evaluated for each simulation. We also design a customized figure of merit in order to justly evaluate each FinFET performance with respect to each other. Here we present details each step as below:</w:t>
      </w:r>
    </w:p>
    <w:p w14:paraId="12622C0A" w14:textId="16A0BDBA" w:rsidR="00AB6167" w:rsidRPr="00A14C2E" w:rsidRDefault="003E0789" w:rsidP="003E0789">
      <w:pPr>
        <w:pStyle w:val="MDPI22heading2"/>
        <w:spacing w:before="240"/>
      </w:pPr>
      <w:r w:rsidRPr="00A14C2E">
        <w:t xml:space="preserve">3.1. </w:t>
      </w:r>
      <w:r w:rsidR="00AB6167" w:rsidRPr="00A14C2E">
        <w:t xml:space="preserve">Thickness Dependence of  </w:t>
      </w:r>
      <m:oMath>
        <m:r>
          <w:rPr>
            <w:rFonts w:ascii="Cambria Math" w:hAnsi="Cambria Math"/>
          </w:rPr>
          <w:sym w:font="Symbol" w:char="F06B"/>
        </m:r>
        <m:r>
          <w:rPr>
            <w:rFonts w:ascii="Cambria Math" w:hAnsi="Cambria Math"/>
          </w:rPr>
          <m:t xml:space="preserve"> </m:t>
        </m:r>
      </m:oMath>
      <w:r w:rsidRPr="00A14C2E">
        <w:t>Under Quantum Confinement Effects</w:t>
      </w:r>
    </w:p>
    <w:p w14:paraId="5B4041D7" w14:textId="203427AE"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D22AD2" w:rsidRPr="00D22AD2">
            <w:t>[20]</w:t>
          </w:r>
        </w:sdtContent>
      </w:sdt>
      <w:r w:rsidRPr="00A14C2E">
        <w:t xml:space="preserve"> and we model our gate oxide for FinFET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9"/>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1F3F7A51" w:rsidR="00AB6167" w:rsidRPr="00A14C2E" w:rsidRDefault="00AB6167" w:rsidP="003E0789">
      <w:pPr>
        <w:pStyle w:val="MDPI32textnoindent"/>
      </w:pPr>
      <w:proofErr w:type="gramStart"/>
      <w:r w:rsidRPr="00A14C2E">
        <w:rPr>
          <w:lang w:val="tr-TR"/>
        </w:rPr>
        <w:t>where</w:t>
      </w:r>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r w:rsidR="00D22AD2" w:rsidRPr="00D22AD2">
            <w:t>[1]</w:t>
          </w:r>
        </w:sdtContent>
      </w:sdt>
      <w:r w:rsidRPr="00A14C2E">
        <w:t xml:space="preserve">. </w:t>
      </w:r>
    </w:p>
    <w:p w14:paraId="089C6E7F" w14:textId="2427B99B" w:rsidR="00AB6167" w:rsidRPr="00A14C2E" w:rsidRDefault="00AB6167" w:rsidP="003E0789">
      <w:pPr>
        <w:pStyle w:val="MDPI52figure"/>
        <w:ind w:left="2608"/>
        <w:jc w:val="left"/>
        <w:rPr>
          <w:noProof/>
        </w:rPr>
      </w:pPr>
      <w:r w:rsidRPr="00A14C2E">
        <w:rPr>
          <w:noProof/>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0"/>
                    <a:stretch>
                      <a:fillRect/>
                    </a:stretch>
                  </pic:blipFill>
                  <pic:spPr>
                    <a:xfrm>
                      <a:off x="0" y="0"/>
                      <a:ext cx="2449254" cy="1578757"/>
                    </a:xfrm>
                    <a:prstGeom prst="rect">
                      <a:avLst/>
                    </a:prstGeom>
                  </pic:spPr>
                </pic:pic>
              </a:graphicData>
            </a:graphic>
          </wp:inline>
        </w:drawing>
      </w:r>
      <w:r w:rsidRPr="00A14C2E">
        <w:rPr>
          <w:noProof/>
        </w:rPr>
        <w:t xml:space="preserve"> </w:t>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1"/>
                    <a:stretch>
                      <a:fillRect/>
                    </a:stretch>
                  </pic:blipFill>
                  <pic:spPr>
                    <a:xfrm>
                      <a:off x="0" y="0"/>
                      <a:ext cx="2403117" cy="1555266"/>
                    </a:xfrm>
                    <a:prstGeom prst="rect">
                      <a:avLst/>
                    </a:prstGeom>
                  </pic:spPr>
                </pic:pic>
              </a:graphicData>
            </a:graphic>
          </wp:inline>
        </w:drawing>
      </w:r>
    </w:p>
    <w:p w14:paraId="7447A446" w14:textId="7E4727C7" w:rsidR="00AB6167" w:rsidRPr="00A14C2E" w:rsidRDefault="003E0789" w:rsidP="003E0789">
      <w:pPr>
        <w:pStyle w:val="MDPI51figurecaption"/>
        <w:rPr>
          <w:rFonts w:eastAsiaTheme="minorHAnsi"/>
        </w:rPr>
      </w:pPr>
      <w:r w:rsidRPr="00A14C2E">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r w:rsidR="00D22AD2" w:rsidRPr="00D22AD2">
            <w:rPr>
              <w:rFonts w:eastAsiaTheme="minorHAnsi"/>
            </w:rPr>
            <w:t>[1], [2]</w:t>
          </w:r>
        </w:sdtContent>
      </w:sdt>
      <w:r w:rsidR="00AB6167" w:rsidRPr="00A14C2E">
        <w:rPr>
          <w:rFonts w:eastAsiaTheme="minorHAnsi"/>
        </w:rPr>
        <w:t>.</w:t>
      </w:r>
    </w:p>
    <w:p w14:paraId="786D499A" w14:textId="78CB152C"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r w:rsidR="00D22AD2" w:rsidRPr="00D22AD2">
            <w:rPr>
              <w:lang w:val="tr-TR"/>
            </w:rPr>
            <w:t>[2]</w:t>
          </w:r>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w:t>
      </w:r>
      <w:proofErr w:type="spellStart"/>
      <w:r w:rsidRPr="00A14C2E">
        <w:rPr>
          <w:lang w:val="tr-TR"/>
        </w:rPr>
        <w:t>generalized</w:t>
      </w:r>
      <w:proofErr w:type="spellEnd"/>
      <w:r w:rsidRPr="00A14C2E">
        <w:rPr>
          <w:lang w:val="tr-TR"/>
        </w:rPr>
        <w:t xml:space="preserve">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r w:rsidR="00D22AD2" w:rsidRPr="00D22AD2">
            <w:rPr>
              <w:lang w:val="tr-TR"/>
            </w:rPr>
            <w:t>[21]</w:t>
          </w:r>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r w:rsidR="00D22AD2" w:rsidRPr="00D22AD2">
            <w:t>[21]</w:t>
          </w:r>
        </w:sdtContent>
      </w:sdt>
      <w:r w:rsidRPr="00A14C2E">
        <w:t xml:space="preserve"> ;</w:t>
      </w:r>
    </w:p>
    <w:p w14:paraId="13AD97A7" w14:textId="77777777" w:rsidR="00AB6167" w:rsidRPr="00A14C2E" w:rsidRDefault="00000000" w:rsidP="003E0789">
      <w:pPr>
        <w:pStyle w:val="MDPI31text"/>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Pr="00A14C2E"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Pr="00A14C2E"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504BB537" w14:textId="4FCA2D15"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FinFET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xml:space="preserve">) of some selected </w:t>
      </w:r>
      <w:r w:rsidRPr="00A14C2E">
        <w:lastRenderedPageBreak/>
        <w:t>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22D0EFC7"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JdLCBbMjN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D22AD2" w:rsidRPr="00D22AD2">
            <w:rPr>
              <w:bCs/>
            </w:rPr>
            <w:t>[22], [23.]</w:t>
          </w:r>
        </w:sdtContent>
      </w:sdt>
    </w:p>
    <w:p w14:paraId="639F05C6" w14:textId="14AFB088" w:rsidR="00AB6167" w:rsidRPr="00A14C2E" w:rsidRDefault="00A32E3F" w:rsidP="003E0789">
      <w:pPr>
        <w:pStyle w:val="MDPI52figure"/>
        <w:ind w:left="2608"/>
        <w:jc w:val="left"/>
      </w:pPr>
      <w:r w:rsidRPr="00A14C2E">
        <w:rPr>
          <w:noProof/>
          <w:color w:val="000000" w:themeColor="text1"/>
        </w:rPr>
        <mc:AlternateContent>
          <mc:Choice Requires="wps">
            <w:drawing>
              <wp:anchor distT="0" distB="0" distL="114300" distR="114300" simplePos="0" relativeHeight="251665408" behindDoc="0" locked="0" layoutInCell="1" allowOverlap="1" wp14:anchorId="0D5FF12A" wp14:editId="03357402">
                <wp:simplePos x="0" y="0"/>
                <wp:positionH relativeFrom="column">
                  <wp:posOffset>1725295</wp:posOffset>
                </wp:positionH>
                <wp:positionV relativeFrom="paragraph">
                  <wp:posOffset>458967</wp:posOffset>
                </wp:positionV>
                <wp:extent cx="2661557" cy="0"/>
                <wp:effectExtent l="0" t="0" r="24765" b="19050"/>
                <wp:wrapNone/>
                <wp:docPr id="1531700993" name="Straight Connector 153170099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949" id="Straight Connector 153170099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85pt,36.15pt" to="345.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" strokecolor="#4472c4 [3204]" strokeweight=".5pt">
                <v:stroke joinstyle="miter"/>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69F505C2">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9AD05"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rPr>
        <w:drawing>
          <wp:inline distT="0" distB="0" distL="0" distR="0" wp14:anchorId="6799F63E" wp14:editId="188891CD">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6AD6680" w14:textId="47921F9E"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r w:rsidR="00D22AD2" w:rsidRPr="00D22AD2">
            <w:rPr>
              <w:bCs/>
              <w:lang w:val="tr-TR"/>
            </w:rPr>
            <w:t>[3]</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265EB33B"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r w:rsidR="00D22AD2" w:rsidRPr="00D22AD2">
            <w:t>[3], [24]</w:t>
          </w:r>
        </w:sdtContent>
      </w:sdt>
      <w:r w:rsidRPr="00A14C2E">
        <w:t xml:space="preserve"> as Eq.</w:t>
      </w:r>
      <w:proofErr w:type="gramStart"/>
      <w:r w:rsidRPr="00A14C2E">
        <w:t>2;</w:t>
      </w:r>
      <w:proofErr w:type="gramEnd"/>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xml:space="preserve">​= 1, we need to derive an expression that considers all three materials. Thus we </w:t>
      </w:r>
      <w:proofErr w:type="gramStart"/>
      <w:r w:rsidRPr="00A14C2E">
        <w:t>can;</w:t>
      </w:r>
      <w:proofErr w:type="gramEnd"/>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lastRenderedPageBreak/>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458CB354" w:rsidR="00AB6167" w:rsidRPr="00A14C2E" w:rsidRDefault="003E0789" w:rsidP="003E0789">
      <w:pPr>
        <w:pStyle w:val="MDPI22heading2"/>
        <w:spacing w:before="240"/>
      </w:pPr>
      <w:r w:rsidRPr="00A14C2E">
        <w:t xml:space="preserve">3.4. </w:t>
      </w:r>
      <w:r w:rsidR="00AB6167" w:rsidRPr="00A14C2E">
        <w:t xml:space="preserve">FinFET </w:t>
      </w:r>
      <w:r w:rsidRPr="00A14C2E">
        <w:t xml:space="preserve">Modelling </w:t>
      </w:r>
      <w:r w:rsidR="00AB6167" w:rsidRPr="00A14C2E">
        <w:t>in Silvaco ATLAS Deckbuild Tool</w:t>
      </w:r>
    </w:p>
    <w:p w14:paraId="72E64A48" w14:textId="5C1671C0" w:rsidR="00AB6167" w:rsidRPr="00A14C2E" w:rsidRDefault="00AB6167" w:rsidP="003E0789">
      <w:pPr>
        <w:pStyle w:val="MDPI31text"/>
        <w:rPr>
          <w:shd w:val="clear" w:color="auto" w:fill="FFFFFF"/>
        </w:rPr>
      </w:pPr>
      <w:r w:rsidRPr="00A14C2E">
        <w:t xml:space="preserve">We start with modeling our FinFET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w:t>
      </w:r>
      <w:proofErr w:type="gramStart"/>
      <w:r w:rsidRPr="00A14C2E">
        <w:rPr>
          <w:shd w:val="clear" w:color="auto" w:fill="FFFFFF"/>
        </w:rPr>
        <w:t>many</w:t>
      </w:r>
      <w:proofErr w:type="gramEnd"/>
      <w:r w:rsidRPr="00A14C2E">
        <w:rPr>
          <w:shd w:val="clear" w:color="auto" w:fill="FFFFFF"/>
        </w:rPr>
        <w:t xml:space="preserve"> research to design and simulate the FinFET devices. The ATLAS Deckbuild simulation employing many standard recombination and continuity models like Shockley-Read-Hall, </w:t>
      </w:r>
      <w:proofErr w:type="gramStart"/>
      <w:r w:rsidRPr="00A14C2E">
        <w:rPr>
          <w:shd w:val="clear" w:color="auto" w:fill="FFFFFF"/>
        </w:rPr>
        <w:t>Schrödinger</w:t>
      </w:r>
      <w:proofErr w:type="gramEnd"/>
      <w:r w:rsidRPr="00A14C2E">
        <w:rPr>
          <w:shd w:val="clear" w:color="auto" w:fill="FFFFFF"/>
        </w:rPr>
        <w:t xml:space="preserve"> and Auger; used widespread for 2D/3D simulations of normal or heterogated single, double or triple-gated FinFETs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r w:rsidR="00D22AD2" w:rsidRPr="00D22AD2">
            <w:rPr>
              <w:shd w:val="clear" w:color="auto" w:fill="FFFFFF"/>
            </w:rPr>
            <w:t>[14]</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D22AD2" w:rsidRPr="00D22AD2">
            <w:rPr>
              <w:shd w:val="clear" w:color="auto" w:fill="FFFFFF"/>
            </w:rPr>
            <w:t>[18]</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r w:rsidR="00D22AD2" w:rsidRPr="00D22AD2">
            <w:rPr>
              <w:shd w:val="clear" w:color="auto" w:fill="FFFFFF"/>
            </w:rPr>
            <w:t>[25]</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4085445D"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w:t>
      </w:r>
      <w:proofErr w:type="gramStart"/>
      <w:r w:rsidRPr="00A14C2E">
        <w:t>sub 0</w:t>
      </w:r>
      <w:proofErr w:type="gramEnd"/>
      <w:r w:rsidRPr="00A14C2E">
        <w:t xml:space="preserve">.5um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E8987A71E9A3457FA08BBED422209AA9"/>
          </w:placeholder>
        </w:sdtPr>
        <w:sdtContent>
          <w:r w:rsidR="00D22AD2" w:rsidRPr="00D22AD2">
            <w:t>[4]</w:t>
          </w:r>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E8987A71E9A3457FA08BBED422209AA9"/>
          </w:placeholder>
        </w:sdtPr>
        <w:sdtContent>
          <w:r w:rsidR="00D22AD2" w:rsidRPr="00D22AD2">
            <w:rPr>
              <w:shd w:val="clear" w:color="auto" w:fill="FFFFFF"/>
            </w:rPr>
            <w:t>[4]</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D69CA684FFBB4008AD0015DD1982051E"/>
          </w:placeholder>
        </w:sdtPr>
        <w:sdtContent>
          <w:r w:rsidR="00D22AD2" w:rsidRPr="00D22AD2">
            <w:rPr>
              <w:shd w:val="clear" w:color="auto" w:fill="FFFFFF"/>
            </w:rPr>
            <w:t>[5]</w:t>
          </w:r>
        </w:sdtContent>
      </w:sdt>
      <w:r w:rsidRPr="00A14C2E">
        <w:rPr>
          <w:shd w:val="clear" w:color="auto" w:fill="FFFFFF"/>
        </w:rPr>
        <w:t>.</w:t>
      </w:r>
    </w:p>
    <w:p w14:paraId="7E72D781" w14:textId="7A6F7745"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E8987A71E9A3457FA08BBED422209AA9"/>
          </w:placeholder>
        </w:sdtPr>
        <w:sdtContent>
          <w:r w:rsidR="00D22AD2" w:rsidRPr="00D22AD2">
            <w:rPr>
              <w:lang w:val="tr-TR"/>
            </w:rPr>
            <w:t>[4.]</w:t>
          </w:r>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lastRenderedPageBreak/>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18">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77777777" w:rsidR="00AB6167" w:rsidRPr="00A14C2E" w:rsidRDefault="00AB6167" w:rsidP="003E0789">
      <w:pPr>
        <w:pStyle w:val="MDPI38bullet"/>
        <w:spacing w:before="60"/>
      </w:pPr>
      <w:r w:rsidRPr="00A14C2E">
        <w:rPr>
          <w:b/>
        </w:rPr>
        <w:t>I</w:t>
      </w:r>
      <w:r w:rsidRPr="00A14C2E">
        <w:rPr>
          <w:b/>
          <w:vertAlign w:val="subscript"/>
        </w:rPr>
        <w:t>GL</w:t>
      </w:r>
      <w:r w:rsidRPr="00A14C2E">
        <w:t>, On-state Leakage Current, in Amperes, leaks from Gate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1FA35CC0"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D22AD2" w:rsidRPr="00D22AD2">
            <w:t>[26]</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77777777" w:rsidR="00AB6167" w:rsidRPr="00A14C2E" w:rsidRDefault="00000000"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r>
                    <m:rPr>
                      <m:sty m:val="p"/>
                    </m:rPr>
                    <w:rPr>
                      <w:rFonts w:ascii="Cambria Math" w:hAnsi="Cambria Math"/>
                    </w:rPr>
                    <m:t>)</m:t>
                  </m:r>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77777777" w:rsidR="00AB6167" w:rsidRPr="00A14C2E" w:rsidRDefault="00AB6167" w:rsidP="003E0789">
      <w:pPr>
        <w:pStyle w:val="MDPI32textnoindent"/>
      </w:pPr>
      <w:r w:rsidRPr="00A14C2E">
        <w:t>with which we can evaluate the overall performance of FinFET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FinFET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77777777" w:rsidR="00AB6167" w:rsidRPr="00A14C2E" w:rsidRDefault="00AB6167" w:rsidP="003E0789">
      <w:pPr>
        <w:pStyle w:val="MDPI31text"/>
        <w:rPr>
          <w:lang w:val="tr-TR"/>
        </w:rPr>
      </w:pPr>
      <w:r w:rsidRPr="00A14C2E">
        <w:rPr>
          <w:lang w:val="tr-TR"/>
        </w:rPr>
        <w:lastRenderedPageBreak/>
        <w:t>Figure 6. shows the drain current (Id) versus gate-source voltage (Vgs) characteristics for the FinFET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Pr="00A14C2E" w:rsidRDefault="003E0789" w:rsidP="003E0789">
      <w:pPr>
        <w:pStyle w:val="MDPI52figure"/>
      </w:pPr>
      <w:r w:rsidRPr="00A14C2E">
        <w:rPr>
          <w:noProof/>
        </w:rPr>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w:t>
      </w:r>
      <w:proofErr w:type="gramStart"/>
      <w:r w:rsidRPr="00A14C2E">
        <w:t>log(</w:t>
      </w:r>
      <w:proofErr w:type="gramEnd"/>
      <w:r w:rsidRPr="00A14C2E">
        <w:t>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4329A9DD" w:rsidR="00AB6167" w:rsidRPr="00A14C2E" w:rsidRDefault="00AB6167" w:rsidP="003E0789">
      <w:pPr>
        <w:pStyle w:val="MDPI31text"/>
        <w:rPr>
          <w:lang w:val="tr-TR"/>
        </w:rPr>
      </w:pPr>
      <w:r w:rsidRPr="00A14C2E">
        <w:rPr>
          <w:lang w:val="tr-TR"/>
        </w:rPr>
        <w:t xml:space="preserve">This graph shows the leakage current characteristics in hot </w:t>
      </w:r>
      <w:proofErr w:type="spellStart"/>
      <w:r w:rsidRPr="00A14C2E">
        <w:rPr>
          <w:lang w:val="tr-TR"/>
        </w:rPr>
        <w:t>electron</w:t>
      </w:r>
      <w:proofErr w:type="spellEnd"/>
      <w:r w:rsidRPr="00A14C2E">
        <w:rPr>
          <w:lang w:val="tr-TR"/>
        </w:rPr>
        <w:t xml:space="preserve">/hole </w:t>
      </w:r>
      <w:proofErr w:type="spellStart"/>
      <w:r w:rsidRPr="00A14C2E">
        <w:rPr>
          <w:lang w:val="tr-TR"/>
        </w:rPr>
        <w:t>injection</w:t>
      </w:r>
      <w:proofErr w:type="spellEnd"/>
      <w:r w:rsidRPr="00A14C2E">
        <w:rPr>
          <w:lang w:val="tr-TR"/>
        </w:rPr>
        <w:t xml:space="preserve">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9E492FEA7C4442B39AB313D3152752E3"/>
          </w:placeholder>
        </w:sdtPr>
        <w:sdtContent>
          <w:r w:rsidR="00D22AD2" w:rsidRPr="00D22AD2">
            <w:rPr>
              <w:lang w:val="tr-TR"/>
            </w:rPr>
            <w:t>[4]</w:t>
          </w:r>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traditional</w:t>
      </w:r>
      <w:proofErr w:type="spellEnd"/>
      <w:r w:rsidRPr="00A14C2E">
        <w:rPr>
          <w:lang w:val="tr-TR"/>
        </w:rPr>
        <w:t xml:space="preserve"> </w:t>
      </w:r>
      <w:proofErr w:type="spellStart"/>
      <w:r w:rsidRPr="00A14C2E">
        <w:rPr>
          <w:lang w:val="tr-TR"/>
        </w:rPr>
        <w:t>single</w:t>
      </w:r>
      <w:proofErr w:type="spellEnd"/>
      <w:r w:rsidRPr="00A14C2E">
        <w:rPr>
          <w:lang w:val="tr-TR"/>
        </w:rPr>
        <w:t xml:space="preserve"> material gate dielectrics like TiO</w:t>
      </w:r>
      <w:r w:rsidRPr="00A14C2E">
        <w:rPr>
          <w:vertAlign w:val="subscript"/>
          <w:lang w:val="tr-TR"/>
        </w:rPr>
        <w:t>2</w:t>
      </w:r>
      <w:r w:rsidRPr="00A14C2E">
        <w:rPr>
          <w:lang w:val="tr-TR"/>
        </w:rPr>
        <w:t xml:space="preserve"> having least leakage current around 10</w:t>
      </w:r>
      <w:r w:rsidRPr="00A14C2E">
        <w:rPr>
          <w:vertAlign w:val="superscript"/>
          <w:lang w:val="tr-TR"/>
        </w:rPr>
        <w:t>-13</w:t>
      </w:r>
      <w:r w:rsidRPr="00A14C2E">
        <w:rPr>
          <w:lang w:val="tr-TR"/>
        </w:rPr>
        <w:t xml:space="preserve"> A at 0.75V for our specific FinFET under examination depicted in Figure 1. The curves generally show a similar trend, with this leakage current decreases with increasing gate-source voltage due to better formation of depletion region. The right graph displays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t>
      </w:r>
      <w:r w:rsidRPr="00A14C2E">
        <w:rPr>
          <w:vertAlign w:val="subscript"/>
          <w:lang w:val="tr-TR"/>
        </w:rPr>
        <w:t>G</w:t>
      </w:r>
      <w:r w:rsidRPr="00A14C2E">
        <w:rPr>
          <w:lang w:val="tr-TR"/>
        </w:rPr>
        <w:t xml:space="preserve"> can contribute to charge loss and memory degradation over time. The performance of FGMs in terms of I</w:t>
      </w:r>
      <w:r w:rsidRPr="00A14C2E">
        <w:rPr>
          <w:vertAlign w:val="subscript"/>
          <w:lang w:val="tr-TR"/>
        </w:rPr>
        <w:t>G</w:t>
      </w:r>
      <w:r w:rsidRPr="00A14C2E">
        <w:rPr>
          <w:lang w:val="tr-TR"/>
        </w:rPr>
        <w:t xml:space="preserve"> appears similar to single-material dielectrics, suggesting that FGMs might provide not significant but slight advantage in reducing I</w:t>
      </w:r>
      <w:r w:rsidRPr="00A14C2E">
        <w:rPr>
          <w:vertAlign w:val="subscript"/>
          <w:lang w:val="tr-TR"/>
        </w:rPr>
        <w:t>G</w:t>
      </w:r>
      <w:r w:rsidRPr="00A14C2E">
        <w:rPr>
          <w:lang w:val="tr-TR"/>
        </w:rPr>
        <w:t xml:space="preserve">, but they also do not exhibit any deficiency in device reliability. </w:t>
      </w:r>
    </w:p>
    <w:p w14:paraId="4EA23DCB" w14:textId="3E68CA8C" w:rsidR="00AB6167" w:rsidRPr="00A14C2E" w:rsidRDefault="007F28DA" w:rsidP="003E0789">
      <w:pPr>
        <w:pStyle w:val="MDPI52figure"/>
      </w:pPr>
      <w:r>
        <w:rPr>
          <w:noProof/>
        </w:rPr>
        <w:lastRenderedPageBreak/>
        <w:drawing>
          <wp:inline distT="0" distB="0" distL="0" distR="0" wp14:anchorId="2D0DD6E5" wp14:editId="594C5063">
            <wp:extent cx="4586529" cy="3192593"/>
            <wp:effectExtent l="0" t="0" r="5080" b="825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2722" cy="3210826"/>
                    </a:xfrm>
                    <a:prstGeom prst="rect">
                      <a:avLst/>
                    </a:prstGeom>
                    <a:noFill/>
                    <a:ln>
                      <a:noFill/>
                    </a:ln>
                  </pic:spPr>
                </pic:pic>
              </a:graphicData>
            </a:graphic>
          </wp:inline>
        </w:drawing>
      </w:r>
    </w:p>
    <w:p w14:paraId="6B9E7805" w14:textId="5FAA4A10"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Ig Leakage Current for FinFET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7AA2A242" w14:textId="77777777" w:rsidR="00AB6167" w:rsidRPr="00A14C2E" w:rsidRDefault="00AB6167" w:rsidP="003E0789">
      <w:pPr>
        <w:pStyle w:val="MDPI31text"/>
        <w:rPr>
          <w:lang w:val="tr-TR"/>
        </w:rPr>
      </w:pPr>
      <w:r w:rsidRPr="00A14C2E">
        <w:rPr>
          <w:lang w:val="tr-TR"/>
        </w:rPr>
        <w:t>We realize that usage of FGM dielectrics has potential of generating lower leakage currents from gate to channel, and for FGM-N, it is almost 53 times less than that of the FinFET with single HfO</w:t>
      </w:r>
      <w:r w:rsidRPr="00A14C2E">
        <w:rPr>
          <w:vertAlign w:val="subscript"/>
          <w:lang w:val="tr-TR"/>
        </w:rPr>
        <w:t>2</w:t>
      </w:r>
      <w:r w:rsidRPr="00A14C2E">
        <w:rPr>
          <w:lang w:val="tr-TR"/>
        </w:rPr>
        <w:t xml:space="preserve"> dielectric, as it becomes evident that interface effects minimize when smoother transitions of dielectric constant are fabricated starting from channel to gate material.</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05E95670"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FinFETs.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lastRenderedPageBreak/>
        <w:drawing>
          <wp:inline distT="0" distB="0" distL="0" distR="0" wp14:anchorId="207B2BB3" wp14:editId="66C42406">
            <wp:extent cx="4535323" cy="2657456"/>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4592" cy="2668747"/>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drawing>
          <wp:inline distT="0" distB="0" distL="0" distR="0" wp14:anchorId="3AE8DBFA" wp14:editId="5951E9FA">
            <wp:extent cx="4529279" cy="2618841"/>
            <wp:effectExtent l="0" t="0" r="508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277" cy="2633295"/>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lastRenderedPageBreak/>
        <w:drawing>
          <wp:inline distT="0" distB="0" distL="0" distR="0" wp14:anchorId="157088DB" wp14:editId="233F7FAD">
            <wp:extent cx="4808044" cy="2926055"/>
            <wp:effectExtent l="0" t="0" r="0" b="825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478" cy="2933013"/>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69CB5B78">
            <wp:extent cx="4996511" cy="2588871"/>
            <wp:effectExtent l="0" t="0" r="0" b="254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4867" cy="2603563"/>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rPr>
        <w:drawing>
          <wp:inline distT="0" distB="0" distL="0" distR="0" wp14:anchorId="7A89AEB8" wp14:editId="730684FE">
            <wp:extent cx="5120539" cy="2577403"/>
            <wp:effectExtent l="0" t="0" r="4445"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608" cy="258448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3E0789">
      <w:pPr>
        <w:pStyle w:val="MDPI52figure"/>
        <w:ind w:left="2608"/>
        <w:jc w:val="left"/>
        <w:rPr>
          <w:lang w:val="tr-TR"/>
        </w:rPr>
      </w:pPr>
      <w:r>
        <w:rPr>
          <w:noProof/>
        </w:rPr>
        <w:drawing>
          <wp:inline distT="0" distB="0" distL="0" distR="0" wp14:anchorId="10804E61" wp14:editId="5D029117">
            <wp:extent cx="4228084" cy="2393354"/>
            <wp:effectExtent l="0" t="0" r="1270" b="6985"/>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679" cy="2401049"/>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77777777" w:rsidR="00AB6167" w:rsidRPr="00A14C2E" w:rsidRDefault="00AB6167" w:rsidP="003E0789">
      <w:pPr>
        <w:pStyle w:val="MDPI31text"/>
      </w:pPr>
      <w:r w:rsidRPr="00A14C2E">
        <w:t>The FGM technique may offer a way to engineer specific device characteristics, but it requires careful control and understanding of the material properties to achieve the desired outcomes consistently. Our results indicate that proposed FinFET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77777777"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FinFET performance, which can be always be customized due to importance of the performance parameter selected by the designer. </w:t>
      </w:r>
    </w:p>
    <w:p w14:paraId="1F2F1F9E" w14:textId="77777777"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With respect to the same FinFET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FinFET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4B1E6666" w:rsidR="00AB6167" w:rsidRPr="00A14C2E" w:rsidRDefault="00AB6167" w:rsidP="00C60F4E">
      <w:pPr>
        <w:adjustRightInd w:val="0"/>
        <w:snapToGrid w:val="0"/>
        <w:spacing w:line="228" w:lineRule="auto"/>
        <w:ind w:left="425" w:hanging="425"/>
        <w:rPr>
          <w:sz w:val="18"/>
        </w:rPr>
      </w:pPr>
      <w:r w:rsidRPr="00A14C2E">
        <w:rPr>
          <w:sz w:val="18"/>
        </w:rPr>
        <w:t>[1]</w:t>
      </w:r>
      <w:r w:rsidRPr="00A14C2E">
        <w:rPr>
          <w:sz w:val="18"/>
        </w:rPr>
        <w:tab/>
        <w:t xml:space="preserve">R. Tsu, D. Babić, and L. Loriatti, ‘Simple model for the dielectric constant of nanoscale silicon particle’, </w:t>
      </w:r>
      <w:r w:rsidRPr="00A14C2E">
        <w:rPr>
          <w:i/>
          <w:iCs/>
          <w:sz w:val="18"/>
        </w:rPr>
        <w:t>J Appl Phys</w:t>
      </w:r>
      <w:r w:rsidRPr="00A14C2E">
        <w:rPr>
          <w:sz w:val="18"/>
        </w:rPr>
        <w:t>, vol. 82, no. 3, pp. 1327–1329, Aug. 1997, doi: 10.1063/1.365762.</w:t>
      </w:r>
    </w:p>
    <w:p w14:paraId="3EF5DBD4" w14:textId="77777777" w:rsidR="00AB6167" w:rsidRPr="00A14C2E" w:rsidRDefault="00AB6167" w:rsidP="00C60F4E">
      <w:pPr>
        <w:adjustRightInd w:val="0"/>
        <w:snapToGrid w:val="0"/>
        <w:spacing w:line="228" w:lineRule="auto"/>
        <w:ind w:left="425" w:hanging="425"/>
        <w:rPr>
          <w:sz w:val="18"/>
        </w:rPr>
      </w:pPr>
      <w:r w:rsidRPr="00A14C2E">
        <w:rPr>
          <w:sz w:val="18"/>
        </w:rPr>
        <w:t>[2]</w:t>
      </w:r>
      <w:r w:rsidRPr="00A14C2E">
        <w:rPr>
          <w:sz w:val="18"/>
        </w:rPr>
        <w:tab/>
        <w:t xml:space="preserve">D. R. Penn, ‘Wave Number Dependent Dielectric Function of Semiconductors’, </w:t>
      </w:r>
      <w:r w:rsidRPr="00A14C2E">
        <w:rPr>
          <w:i/>
          <w:iCs/>
          <w:sz w:val="18"/>
        </w:rPr>
        <w:t>Electron Transport Mechanism in Insulating Films</w:t>
      </w:r>
      <w:r w:rsidRPr="00A14C2E">
        <w:rPr>
          <w:sz w:val="18"/>
        </w:rPr>
        <w:t>, vol. 2093, 1962.</w:t>
      </w:r>
    </w:p>
    <w:p w14:paraId="78FF1E74" w14:textId="77777777" w:rsidR="00AB6167" w:rsidRPr="00A14C2E" w:rsidRDefault="00AB6167" w:rsidP="00C60F4E">
      <w:pPr>
        <w:adjustRightInd w:val="0"/>
        <w:snapToGrid w:val="0"/>
        <w:spacing w:line="228" w:lineRule="auto"/>
        <w:ind w:left="425" w:hanging="425"/>
        <w:rPr>
          <w:sz w:val="18"/>
        </w:rPr>
      </w:pPr>
      <w:r w:rsidRPr="00A14C2E">
        <w:rPr>
          <w:sz w:val="18"/>
        </w:rPr>
        <w:t>[3]</w:t>
      </w:r>
      <w:r w:rsidRPr="00A14C2E">
        <w:rPr>
          <w:sz w:val="18"/>
        </w:rPr>
        <w:tab/>
        <w:t xml:space="preserve">V. A. Markel, ‘Introduction to the Maxwell Garnett approximation: tutorial’, </w:t>
      </w:r>
      <w:r w:rsidRPr="00A14C2E">
        <w:rPr>
          <w:i/>
          <w:iCs/>
          <w:sz w:val="18"/>
        </w:rPr>
        <w:t>Journal of the Optical Society of America A</w:t>
      </w:r>
      <w:r w:rsidRPr="00A14C2E">
        <w:rPr>
          <w:sz w:val="18"/>
        </w:rPr>
        <w:t>, vol. 33, no. 7, p. 1244, Jul. 2016, doi: 10.1364/josaa.33.001244.</w:t>
      </w:r>
    </w:p>
    <w:p w14:paraId="6E4046C4" w14:textId="77777777" w:rsidR="00AB6167" w:rsidRPr="00A14C2E" w:rsidRDefault="00AB6167" w:rsidP="00C60F4E">
      <w:pPr>
        <w:adjustRightInd w:val="0"/>
        <w:snapToGrid w:val="0"/>
        <w:spacing w:line="228" w:lineRule="auto"/>
        <w:ind w:left="425" w:hanging="425"/>
        <w:rPr>
          <w:sz w:val="18"/>
        </w:rPr>
      </w:pPr>
      <w:r w:rsidRPr="00A14C2E">
        <w:rPr>
          <w:sz w:val="18"/>
        </w:rPr>
        <w:t>[4]</w:t>
      </w:r>
      <w:r w:rsidRPr="00A14C2E">
        <w:rPr>
          <w:sz w:val="18"/>
        </w:rPr>
        <w:tab/>
        <w:t>‘Atlas User Manual DEVICE SIMULATION SOFTWARE’, 1984.</w:t>
      </w:r>
    </w:p>
    <w:p w14:paraId="32E7CC82" w14:textId="77777777" w:rsidR="00AB6167" w:rsidRPr="00A14C2E" w:rsidRDefault="00AB6167" w:rsidP="00C60F4E">
      <w:pPr>
        <w:adjustRightInd w:val="0"/>
        <w:snapToGrid w:val="0"/>
        <w:spacing w:line="228" w:lineRule="auto"/>
        <w:ind w:left="425" w:hanging="425"/>
        <w:rPr>
          <w:sz w:val="18"/>
        </w:rPr>
      </w:pPr>
      <w:r w:rsidRPr="00A14C2E">
        <w:rPr>
          <w:sz w:val="18"/>
        </w:rPr>
        <w:t>[5]</w:t>
      </w:r>
      <w:r w:rsidRPr="00A14C2E">
        <w:rPr>
          <w:sz w:val="18"/>
        </w:rPr>
        <w:tab/>
        <w:t xml:space="preserve">S. I. Garduño, J. Alvarado, A. Cerdeira, M. Estrada, V. Kilchytska, and D. Flandre, ‘Gate leakage currents model for FinFETs implemented in Verilog-A for electronic circuits design’, </w:t>
      </w:r>
      <w:r w:rsidRPr="00A14C2E">
        <w:rPr>
          <w:i/>
          <w:iCs/>
          <w:sz w:val="18"/>
        </w:rPr>
        <w:t>International Journal of Numerical Modelling: Electronic Networks, Devices and Fields</w:t>
      </w:r>
      <w:r w:rsidRPr="00A14C2E">
        <w:rPr>
          <w:sz w:val="18"/>
        </w:rPr>
        <w:t>, vol. 27, no. 5–6, pp. 846–862, 2014, doi: 10.1002/jnm.1988.</w:t>
      </w:r>
    </w:p>
    <w:p w14:paraId="019D6216" w14:textId="77777777" w:rsidR="00AB6167" w:rsidRPr="00A14C2E" w:rsidRDefault="00AB6167" w:rsidP="00C60F4E">
      <w:pPr>
        <w:adjustRightInd w:val="0"/>
        <w:snapToGrid w:val="0"/>
        <w:spacing w:line="228" w:lineRule="auto"/>
        <w:ind w:left="425" w:hanging="425"/>
        <w:rPr>
          <w:sz w:val="18"/>
        </w:rPr>
      </w:pPr>
      <w:r w:rsidRPr="00A14C2E">
        <w:rPr>
          <w:sz w:val="18"/>
        </w:rPr>
        <w:t>[6]</w:t>
      </w:r>
      <w:r w:rsidRPr="00A14C2E">
        <w:rPr>
          <w:sz w:val="18"/>
        </w:rPr>
        <w:tab/>
        <w:t xml:space="preserve">Y. Shinohara, ‘Functionally Graded Materials’, in </w:t>
      </w:r>
      <w:r w:rsidRPr="00A14C2E">
        <w:rPr>
          <w:i/>
          <w:iCs/>
          <w:sz w:val="18"/>
        </w:rPr>
        <w:t>Handbook of Advanced Ceramics: Materials, Applications, Processing, and Properties: Second Edition</w:t>
      </w:r>
      <w:r w:rsidRPr="00A14C2E">
        <w:rPr>
          <w:sz w:val="18"/>
        </w:rPr>
        <w:t>, Elsevier Inc., 2013, pp. 1179–1187. doi: 10.1016/B978-0-12-385469-8.00061-7.</w:t>
      </w:r>
    </w:p>
    <w:p w14:paraId="0DC884B7" w14:textId="77777777" w:rsidR="00AB6167" w:rsidRPr="00A14C2E" w:rsidRDefault="00AB6167" w:rsidP="00C60F4E">
      <w:pPr>
        <w:adjustRightInd w:val="0"/>
        <w:snapToGrid w:val="0"/>
        <w:spacing w:line="228" w:lineRule="auto"/>
        <w:ind w:left="425" w:hanging="425"/>
        <w:rPr>
          <w:sz w:val="18"/>
        </w:rPr>
      </w:pPr>
      <w:r w:rsidRPr="00A14C2E">
        <w:rPr>
          <w:sz w:val="18"/>
        </w:rPr>
        <w:t>[7]</w:t>
      </w:r>
      <w:r w:rsidRPr="00A14C2E">
        <w:rPr>
          <w:sz w:val="18"/>
        </w:rPr>
        <w:tab/>
        <w:t xml:space="preserve">S. L. Vatanabe, W. M. Rubio, and E. C. N. Silva, ‘Modeling of Functionally Graded Materials’, in </w:t>
      </w:r>
      <w:r w:rsidRPr="00A14C2E">
        <w:rPr>
          <w:i/>
          <w:iCs/>
          <w:sz w:val="18"/>
        </w:rPr>
        <w:t>Comprehensive Materials Processing</w:t>
      </w:r>
      <w:r w:rsidRPr="00A14C2E">
        <w:rPr>
          <w:sz w:val="18"/>
        </w:rPr>
        <w:t>, vol. 2, Elsevier Ltd, 2014, pp. 261–282. doi: 10.1016/B978-0-08-096532-1.00222-3.</w:t>
      </w:r>
    </w:p>
    <w:p w14:paraId="60982617" w14:textId="77777777" w:rsidR="00AB6167" w:rsidRPr="00A14C2E" w:rsidRDefault="00AB6167" w:rsidP="00C60F4E">
      <w:pPr>
        <w:adjustRightInd w:val="0"/>
        <w:snapToGrid w:val="0"/>
        <w:spacing w:line="228" w:lineRule="auto"/>
        <w:ind w:left="425" w:hanging="425"/>
        <w:rPr>
          <w:sz w:val="18"/>
        </w:rPr>
      </w:pPr>
      <w:r w:rsidRPr="00A14C2E">
        <w:rPr>
          <w:sz w:val="18"/>
        </w:rPr>
        <w:t>[8]</w:t>
      </w:r>
      <w:r w:rsidRPr="00A14C2E">
        <w:rPr>
          <w:sz w:val="18"/>
        </w:rPr>
        <w:tab/>
        <w:t xml:space="preserve">M. Naebe and K. Shirvanimoghaddam, ‘Functionally graded materials: A review of fabrication and properties’, </w:t>
      </w:r>
      <w:r w:rsidRPr="00A14C2E">
        <w:rPr>
          <w:i/>
          <w:iCs/>
          <w:sz w:val="18"/>
        </w:rPr>
        <w:t>Applied Materials Today</w:t>
      </w:r>
      <w:r w:rsidRPr="00A14C2E">
        <w:rPr>
          <w:sz w:val="18"/>
        </w:rPr>
        <w:t>, vol. 5. Elsevier Ltd, pp. 223–245, Dec. 01, 2016. doi: 10.1016/j.apmt.2016.10.001.</w:t>
      </w:r>
    </w:p>
    <w:p w14:paraId="47FA1BE1" w14:textId="77777777" w:rsidR="00AB6167" w:rsidRPr="00A14C2E" w:rsidRDefault="00AB6167" w:rsidP="00C60F4E">
      <w:pPr>
        <w:adjustRightInd w:val="0"/>
        <w:snapToGrid w:val="0"/>
        <w:spacing w:line="228" w:lineRule="auto"/>
        <w:ind w:left="425" w:hanging="425"/>
        <w:rPr>
          <w:sz w:val="18"/>
        </w:rPr>
      </w:pPr>
      <w:r w:rsidRPr="00A14C2E">
        <w:rPr>
          <w:sz w:val="18"/>
        </w:rPr>
        <w:t>[9]</w:t>
      </w:r>
      <w:r w:rsidRPr="00A14C2E">
        <w:rPr>
          <w:sz w:val="18"/>
        </w:rPr>
        <w:tab/>
        <w:t xml:space="preserve">N. Zhao, P. Qiu, and L. Cao, ‘Development and application of functionally graded material’, in </w:t>
      </w:r>
      <w:r w:rsidRPr="00A14C2E">
        <w:rPr>
          <w:i/>
          <w:iCs/>
          <w:sz w:val="18"/>
        </w:rPr>
        <w:t>Advanced Materials Research</w:t>
      </w:r>
      <w:r w:rsidRPr="00A14C2E">
        <w:rPr>
          <w:sz w:val="18"/>
        </w:rPr>
        <w:t>, 2012, pp. 371–375. doi: 10.4028/www.scientific.net/AMR.562-564.371.</w:t>
      </w:r>
    </w:p>
    <w:p w14:paraId="610C6EE3" w14:textId="77777777" w:rsidR="00AB6167" w:rsidRPr="00A14C2E" w:rsidRDefault="00AB6167" w:rsidP="00C60F4E">
      <w:pPr>
        <w:adjustRightInd w:val="0"/>
        <w:snapToGrid w:val="0"/>
        <w:spacing w:line="228" w:lineRule="auto"/>
        <w:ind w:left="425" w:hanging="425"/>
        <w:rPr>
          <w:sz w:val="18"/>
        </w:rPr>
      </w:pPr>
      <w:r w:rsidRPr="00A14C2E">
        <w:rPr>
          <w:sz w:val="18"/>
        </w:rPr>
        <w:t>[10]</w:t>
      </w:r>
      <w:r w:rsidRPr="00A14C2E">
        <w:rPr>
          <w:sz w:val="18"/>
        </w:rPr>
        <w:tab/>
        <w:t xml:space="preserve">V. Birman, T. Keil, and S. Hosder, ‘Functionally graded materials in engineering’, in </w:t>
      </w:r>
      <w:r w:rsidRPr="00A14C2E">
        <w:rPr>
          <w:i/>
          <w:iCs/>
          <w:sz w:val="18"/>
        </w:rPr>
        <w:t>Structural Interfaces and Attachments in Biology</w:t>
      </w:r>
      <w:r w:rsidRPr="00A14C2E">
        <w:rPr>
          <w:sz w:val="18"/>
        </w:rPr>
        <w:t>, vol. 9781461433170, Springer New York, 2013, pp. 19–41. doi: 10.1007/978-1-4614-3317-0_2.</w:t>
      </w:r>
    </w:p>
    <w:p w14:paraId="3506E6BD" w14:textId="77777777" w:rsidR="00AB6167" w:rsidRPr="00A14C2E" w:rsidRDefault="00AB6167" w:rsidP="00C60F4E">
      <w:pPr>
        <w:adjustRightInd w:val="0"/>
        <w:snapToGrid w:val="0"/>
        <w:spacing w:line="228" w:lineRule="auto"/>
        <w:ind w:left="425" w:hanging="425"/>
        <w:rPr>
          <w:sz w:val="18"/>
        </w:rPr>
      </w:pPr>
      <w:r w:rsidRPr="00A14C2E">
        <w:rPr>
          <w:sz w:val="18"/>
        </w:rPr>
        <w:lastRenderedPageBreak/>
        <w:t>[11]</w:t>
      </w:r>
      <w:r w:rsidRPr="00A14C2E">
        <w:rPr>
          <w:sz w:val="18"/>
        </w:rPr>
        <w:tab/>
        <w:t xml:space="preserve">R. M. Mahamood and E. T. Akinlabi, ‘Processing Methods of Functionally Graded Materials’, in </w:t>
      </w:r>
      <w:r w:rsidRPr="00A14C2E">
        <w:rPr>
          <w:i/>
          <w:iCs/>
          <w:sz w:val="18"/>
        </w:rPr>
        <w:t>Topics in Mining, Metallurgy and Materials Engineering</w:t>
      </w:r>
      <w:r w:rsidRPr="00A14C2E">
        <w:rPr>
          <w:sz w:val="18"/>
        </w:rPr>
        <w:t>, Springer Science and Business Media Deutschland GmbH, 2017, pp. 23–45. doi: 10.1007/978-3-319-53756-6_3.</w:t>
      </w:r>
    </w:p>
    <w:p w14:paraId="64CEA631" w14:textId="77777777" w:rsidR="00AB6167" w:rsidRPr="00A14C2E" w:rsidRDefault="00AB6167" w:rsidP="00C60F4E">
      <w:pPr>
        <w:adjustRightInd w:val="0"/>
        <w:snapToGrid w:val="0"/>
        <w:spacing w:line="228" w:lineRule="auto"/>
        <w:ind w:left="425" w:hanging="425"/>
        <w:rPr>
          <w:sz w:val="18"/>
        </w:rPr>
      </w:pPr>
      <w:r w:rsidRPr="00A14C2E">
        <w:rPr>
          <w:sz w:val="18"/>
        </w:rPr>
        <w:t>[12]</w:t>
      </w:r>
      <w:r w:rsidRPr="00A14C2E">
        <w:rPr>
          <w:sz w:val="18"/>
        </w:rPr>
        <w:tab/>
        <w:t xml:space="preserve">I. M. El-Galy, B. I. Saleh, and M. H. Ahmed, ‘Functionally graded materials classifications and development trends from industrial point of view’, </w:t>
      </w:r>
      <w:r w:rsidRPr="00A14C2E">
        <w:rPr>
          <w:i/>
          <w:iCs/>
          <w:sz w:val="18"/>
        </w:rPr>
        <w:t>SN Applied Sciences</w:t>
      </w:r>
      <w:r w:rsidRPr="00A14C2E">
        <w:rPr>
          <w:sz w:val="18"/>
        </w:rPr>
        <w:t>, vol. 1, no. 11. Springer Nature, Nov. 01, 2019. doi: 10.1007/s42452-019-1413-4.</w:t>
      </w:r>
    </w:p>
    <w:p w14:paraId="66CA9538" w14:textId="77777777" w:rsidR="00AB6167" w:rsidRPr="00A14C2E" w:rsidRDefault="00AB6167" w:rsidP="00C60F4E">
      <w:pPr>
        <w:adjustRightInd w:val="0"/>
        <w:snapToGrid w:val="0"/>
        <w:spacing w:line="228" w:lineRule="auto"/>
        <w:ind w:left="425" w:hanging="425"/>
        <w:rPr>
          <w:sz w:val="18"/>
        </w:rPr>
      </w:pPr>
      <w:r w:rsidRPr="00A14C2E">
        <w:rPr>
          <w:sz w:val="18"/>
        </w:rPr>
        <w:t>[13]</w:t>
      </w:r>
      <w:r w:rsidRPr="00A14C2E">
        <w:rPr>
          <w:sz w:val="18"/>
        </w:rPr>
        <w:tab/>
        <w:t xml:space="preserve">D. Hisamoto </w:t>
      </w:r>
      <w:r w:rsidRPr="00A14C2E">
        <w:rPr>
          <w:i/>
          <w:iCs/>
          <w:sz w:val="18"/>
        </w:rPr>
        <w:t>et al.</w:t>
      </w:r>
      <w:r w:rsidRPr="00A14C2E">
        <w:rPr>
          <w:sz w:val="18"/>
        </w:rPr>
        <w:t>, ‘FinFET-A Self-Aligned Double-Gate MOSFET Scalable to 20 nm’, 2000.</w:t>
      </w:r>
    </w:p>
    <w:p w14:paraId="04CB6302" w14:textId="77777777" w:rsidR="00AB6167" w:rsidRPr="00A14C2E" w:rsidRDefault="00AB6167" w:rsidP="00C60F4E">
      <w:pPr>
        <w:adjustRightInd w:val="0"/>
        <w:snapToGrid w:val="0"/>
        <w:spacing w:line="228" w:lineRule="auto"/>
        <w:ind w:left="425" w:hanging="425"/>
        <w:rPr>
          <w:sz w:val="18"/>
        </w:rPr>
      </w:pPr>
      <w:r w:rsidRPr="00A14C2E">
        <w:rPr>
          <w:sz w:val="18"/>
        </w:rPr>
        <w:t>[14]</w:t>
      </w:r>
      <w:r w:rsidRPr="00A14C2E">
        <w:rPr>
          <w:sz w:val="18"/>
        </w:rPr>
        <w:tab/>
        <w:t>N. El, I. Boukortt, B. Hadri, and S. Patanè, ‘Effects of High-k Dielectric Materials on Electrical Characteristics of DG n-FinFETs’, 2016.</w:t>
      </w:r>
    </w:p>
    <w:p w14:paraId="09A1F927" w14:textId="77777777" w:rsidR="00AB6167" w:rsidRPr="00A14C2E" w:rsidRDefault="00AB6167" w:rsidP="00C60F4E">
      <w:pPr>
        <w:adjustRightInd w:val="0"/>
        <w:snapToGrid w:val="0"/>
        <w:spacing w:line="228" w:lineRule="auto"/>
        <w:ind w:left="425" w:hanging="425"/>
        <w:rPr>
          <w:sz w:val="18"/>
        </w:rPr>
      </w:pPr>
      <w:r w:rsidRPr="00A14C2E">
        <w:rPr>
          <w:sz w:val="18"/>
        </w:rPr>
        <w:t>[15]</w:t>
      </w:r>
      <w:r w:rsidRPr="00A14C2E">
        <w:rPr>
          <w:sz w:val="18"/>
        </w:rPr>
        <w:tab/>
        <w:t xml:space="preserve">M. K. AN, G.-B. A, and B. B, ‘3D Simulation of Fin Geometry Influence on Corner Effect in Multifin Dual and Tri-Gate SOI-Finfets.’, </w:t>
      </w:r>
      <w:r w:rsidRPr="00A14C2E">
        <w:rPr>
          <w:i/>
          <w:iCs/>
          <w:sz w:val="18"/>
        </w:rPr>
        <w:t>Int J Nano Stud Technol</w:t>
      </w:r>
      <w:r w:rsidRPr="00A14C2E">
        <w:rPr>
          <w:sz w:val="18"/>
        </w:rPr>
        <w:t>, pp. 29–32, Oct. 2013, doi: 10.19070/2167-8685-130006.</w:t>
      </w:r>
    </w:p>
    <w:p w14:paraId="25E01434" w14:textId="77777777" w:rsidR="00AB6167" w:rsidRPr="00A14C2E" w:rsidRDefault="00AB6167" w:rsidP="00C60F4E">
      <w:pPr>
        <w:adjustRightInd w:val="0"/>
        <w:snapToGrid w:val="0"/>
        <w:spacing w:line="228" w:lineRule="auto"/>
        <w:ind w:left="425" w:hanging="425"/>
        <w:rPr>
          <w:sz w:val="18"/>
        </w:rPr>
      </w:pPr>
      <w:r w:rsidRPr="00A14C2E">
        <w:rPr>
          <w:sz w:val="18"/>
        </w:rPr>
        <w:t>[16]</w:t>
      </w:r>
      <w:r w:rsidRPr="00A14C2E">
        <w:rPr>
          <w:sz w:val="18"/>
        </w:rPr>
        <w:tab/>
        <w:t xml:space="preserve">D. Nagy, G. Espineira, G. Indalecio, A. J. Garcia-Loureiro, K. Kalna, and N. Seoane, ‘Benchmarking of FinFET, Nanosheet, and Nanowire FET Architectures for Future Technology Nodes’, </w:t>
      </w:r>
      <w:r w:rsidRPr="00A14C2E">
        <w:rPr>
          <w:i/>
          <w:iCs/>
          <w:sz w:val="18"/>
        </w:rPr>
        <w:t>IEEE Access</w:t>
      </w:r>
      <w:r w:rsidRPr="00A14C2E">
        <w:rPr>
          <w:sz w:val="18"/>
        </w:rPr>
        <w:t>, vol. 8, pp. 53196–53202, 2020, doi: 10.1109/ACCESS.2020.2980925.</w:t>
      </w:r>
    </w:p>
    <w:p w14:paraId="2073C9DD" w14:textId="77777777" w:rsidR="00AB6167" w:rsidRPr="00A14C2E" w:rsidRDefault="00AB6167" w:rsidP="00C60F4E">
      <w:pPr>
        <w:adjustRightInd w:val="0"/>
        <w:snapToGrid w:val="0"/>
        <w:spacing w:line="228" w:lineRule="auto"/>
        <w:ind w:left="425" w:hanging="425"/>
        <w:rPr>
          <w:sz w:val="18"/>
        </w:rPr>
      </w:pPr>
      <w:r w:rsidRPr="00A14C2E">
        <w:rPr>
          <w:sz w:val="18"/>
        </w:rPr>
        <w:t>[17]</w:t>
      </w:r>
      <w:r w:rsidRPr="00A14C2E">
        <w:rPr>
          <w:sz w:val="18"/>
        </w:rPr>
        <w:tab/>
        <w:t xml:space="preserve">L. Gangwani and S. Hajela, ‘Analog Performance Analysis of a Novel 5nm Stacked Oxide Top Bottom Gated Junctionless FinFET’, </w:t>
      </w:r>
      <w:r w:rsidRPr="00A14C2E">
        <w:rPr>
          <w:i/>
          <w:iCs/>
          <w:sz w:val="18"/>
        </w:rPr>
        <w:t>IOP Conf Ser Mater Sci Eng</w:t>
      </w:r>
      <w:r w:rsidRPr="00A14C2E">
        <w:rPr>
          <w:sz w:val="18"/>
        </w:rPr>
        <w:t>, vol. 1258, no. 1, p. 012046, Oct. 2022, doi: 10.1088/1757-899x/1258/1/012046.</w:t>
      </w:r>
    </w:p>
    <w:p w14:paraId="1513D4E4" w14:textId="77777777" w:rsidR="00AB6167" w:rsidRPr="00A14C2E" w:rsidRDefault="00AB6167" w:rsidP="00C60F4E">
      <w:pPr>
        <w:adjustRightInd w:val="0"/>
        <w:snapToGrid w:val="0"/>
        <w:spacing w:line="228" w:lineRule="auto"/>
        <w:ind w:left="425" w:hanging="425"/>
        <w:rPr>
          <w:sz w:val="18"/>
        </w:rPr>
      </w:pPr>
      <w:r w:rsidRPr="00A14C2E">
        <w:rPr>
          <w:sz w:val="18"/>
        </w:rPr>
        <w:t>[18]</w:t>
      </w:r>
      <w:r w:rsidRPr="00A14C2E">
        <w:rPr>
          <w:sz w:val="18"/>
        </w:rPr>
        <w:tab/>
        <w:t xml:space="preserve">P. Vimala and T. S. Arun Samuel, ‘TCAD Simulation Study of Single-, Double-, and Triple-Material Gate Engineered Trigate FinFETs’, </w:t>
      </w:r>
      <w:r w:rsidRPr="00A14C2E">
        <w:rPr>
          <w:i/>
          <w:iCs/>
          <w:sz w:val="18"/>
        </w:rPr>
        <w:t>Semiconductors</w:t>
      </w:r>
      <w:r w:rsidRPr="00A14C2E">
        <w:rPr>
          <w:sz w:val="18"/>
        </w:rPr>
        <w:t>, vol. 54, no. 4, pp. 501–505, Apr. 2020, doi: 10.1134/S1063782620040211.</w:t>
      </w:r>
    </w:p>
    <w:p w14:paraId="34DAEBBF" w14:textId="77777777" w:rsidR="00AB6167" w:rsidRPr="00A14C2E" w:rsidRDefault="00AB6167" w:rsidP="00C60F4E">
      <w:pPr>
        <w:adjustRightInd w:val="0"/>
        <w:snapToGrid w:val="0"/>
        <w:spacing w:line="228" w:lineRule="auto"/>
        <w:ind w:left="425" w:hanging="425"/>
        <w:rPr>
          <w:sz w:val="18"/>
        </w:rPr>
      </w:pPr>
      <w:r w:rsidRPr="00A14C2E">
        <w:rPr>
          <w:sz w:val="18"/>
        </w:rPr>
        <w:t>[19]</w:t>
      </w:r>
      <w:r w:rsidRPr="00A14C2E">
        <w:rPr>
          <w:sz w:val="18"/>
        </w:rPr>
        <w:tab/>
        <w:t xml:space="preserve">D. Bhattacharya and N. K. Jha, ‘FinFETs: From Devices to Architectures’, </w:t>
      </w:r>
      <w:r w:rsidRPr="00A14C2E">
        <w:rPr>
          <w:i/>
          <w:iCs/>
          <w:sz w:val="18"/>
        </w:rPr>
        <w:t>Advances in Electronics</w:t>
      </w:r>
      <w:r w:rsidRPr="00A14C2E">
        <w:rPr>
          <w:sz w:val="18"/>
        </w:rPr>
        <w:t>, vol. 2014, pp. 1–21, Sep. 2014, doi: 10.1155/2014/365689.</w:t>
      </w:r>
    </w:p>
    <w:p w14:paraId="4D92CBB6" w14:textId="77777777" w:rsidR="00AB6167" w:rsidRPr="00A14C2E" w:rsidRDefault="00AB6167" w:rsidP="00C60F4E">
      <w:pPr>
        <w:adjustRightInd w:val="0"/>
        <w:snapToGrid w:val="0"/>
        <w:spacing w:line="228" w:lineRule="auto"/>
        <w:ind w:left="425" w:hanging="425"/>
        <w:rPr>
          <w:sz w:val="18"/>
        </w:rPr>
      </w:pPr>
      <w:r w:rsidRPr="00A14C2E">
        <w:rPr>
          <w:sz w:val="18"/>
        </w:rPr>
        <w:t>[20]</w:t>
      </w:r>
      <w:r w:rsidRPr="00A14C2E">
        <w:rPr>
          <w:sz w:val="18"/>
        </w:rPr>
        <w:tab/>
        <w:t>D. Gealy, B. Vishnavath, V. S. Cancheepuram, and M. N. Rocklein, ‘US8110469 Graded Dielectric Structures’, US8110469, Feb. 27, 2012</w:t>
      </w:r>
    </w:p>
    <w:p w14:paraId="139DF058" w14:textId="77777777" w:rsidR="00AB6167" w:rsidRPr="00A14C2E" w:rsidRDefault="00AB6167" w:rsidP="00C60F4E">
      <w:pPr>
        <w:adjustRightInd w:val="0"/>
        <w:snapToGrid w:val="0"/>
        <w:spacing w:line="228" w:lineRule="auto"/>
        <w:ind w:left="425" w:hanging="425"/>
        <w:rPr>
          <w:sz w:val="18"/>
        </w:rPr>
      </w:pPr>
      <w:r w:rsidRPr="00A14C2E">
        <w:rPr>
          <w:sz w:val="18"/>
        </w:rPr>
        <w:t>[21]</w:t>
      </w:r>
      <w:r w:rsidRPr="00A14C2E">
        <w:rPr>
          <w:sz w:val="18"/>
        </w:rPr>
        <w:tab/>
        <w:t xml:space="preserve">A. C. Sharma, ‘Size-dependent energy band gap and dielectric constant within the generalized Penn model applied to a semiconductor nanocrystallite’, </w:t>
      </w:r>
      <w:r w:rsidRPr="00A14C2E">
        <w:rPr>
          <w:i/>
          <w:iCs/>
          <w:sz w:val="18"/>
        </w:rPr>
        <w:t>J Appl Phys</w:t>
      </w:r>
      <w:r w:rsidRPr="00A14C2E">
        <w:rPr>
          <w:sz w:val="18"/>
        </w:rPr>
        <w:t>, vol. 100, no. 8, 2006, doi: 10.1063/1.2357421.</w:t>
      </w:r>
    </w:p>
    <w:p w14:paraId="2D1A10AC" w14:textId="77777777" w:rsidR="00AB6167" w:rsidRPr="00A14C2E" w:rsidRDefault="00AB6167" w:rsidP="00C60F4E">
      <w:pPr>
        <w:adjustRightInd w:val="0"/>
        <w:snapToGrid w:val="0"/>
        <w:spacing w:line="228" w:lineRule="auto"/>
        <w:ind w:left="425" w:hanging="425"/>
        <w:rPr>
          <w:sz w:val="18"/>
        </w:rPr>
      </w:pPr>
      <w:r w:rsidRPr="00A14C2E">
        <w:rPr>
          <w:sz w:val="18"/>
        </w:rPr>
        <w:t>[22]</w:t>
      </w:r>
      <w:r w:rsidRPr="00A14C2E">
        <w:rPr>
          <w:sz w:val="18"/>
        </w:rPr>
        <w:tab/>
        <w:t xml:space="preserve">J. Azadmanjiri, C. C. Berndt, J. Wang, A. Kapoor, V. K. Srivastava, and C. Wen, ‘A review on hybrid nanolaminate materials synthesized by deposition techniques for energy storage applications’, </w:t>
      </w:r>
      <w:r w:rsidRPr="00A14C2E">
        <w:rPr>
          <w:i/>
          <w:iCs/>
          <w:sz w:val="18"/>
        </w:rPr>
        <w:t>Journal of Materials Chemistry A</w:t>
      </w:r>
      <w:r w:rsidRPr="00A14C2E">
        <w:rPr>
          <w:sz w:val="18"/>
        </w:rPr>
        <w:t>, vol. 2, no. 11. pp. 3695–3708, Mar. 21, 2014. doi: 10.1039/c3ta14034b.</w:t>
      </w:r>
    </w:p>
    <w:p w14:paraId="5BFE72DF" w14:textId="77777777" w:rsidR="00AB6167" w:rsidRPr="00A14C2E" w:rsidRDefault="00AB6167" w:rsidP="00C60F4E">
      <w:pPr>
        <w:adjustRightInd w:val="0"/>
        <w:snapToGrid w:val="0"/>
        <w:spacing w:line="228" w:lineRule="auto"/>
        <w:ind w:left="425" w:hanging="425"/>
        <w:rPr>
          <w:sz w:val="18"/>
        </w:rPr>
      </w:pPr>
      <w:r w:rsidRPr="00A14C2E">
        <w:rPr>
          <w:sz w:val="18"/>
        </w:rPr>
        <w:t>[23]</w:t>
      </w:r>
      <w:r w:rsidRPr="00A14C2E">
        <w:rPr>
          <w:sz w:val="18"/>
        </w:rPr>
        <w:tab/>
        <w:t>J. D. Plummer and P. B. Griffin, ‘Material and Process Limits in Silicon VLSI Technology’, 2001.</w:t>
      </w:r>
    </w:p>
    <w:p w14:paraId="4B89AD6D" w14:textId="77777777" w:rsidR="00AB6167" w:rsidRPr="00A14C2E" w:rsidRDefault="00AB6167" w:rsidP="00C60F4E">
      <w:pPr>
        <w:adjustRightInd w:val="0"/>
        <w:snapToGrid w:val="0"/>
        <w:spacing w:line="228" w:lineRule="auto"/>
        <w:ind w:left="425" w:hanging="425"/>
        <w:rPr>
          <w:sz w:val="18"/>
        </w:rPr>
      </w:pPr>
      <w:r w:rsidRPr="00A14C2E">
        <w:rPr>
          <w:sz w:val="18"/>
        </w:rPr>
        <w:t>[24]</w:t>
      </w:r>
      <w:r w:rsidRPr="00A14C2E">
        <w:rPr>
          <w:sz w:val="18"/>
        </w:rPr>
        <w:tab/>
        <w:t xml:space="preserve">G. A. Niklasson, C. G. Granqvist, and O. Hunderi, ‘Effective medium models for the optical properties of inhomogeneous materials’, </w:t>
      </w:r>
      <w:r w:rsidRPr="00A14C2E">
        <w:rPr>
          <w:i/>
          <w:iCs/>
          <w:sz w:val="18"/>
        </w:rPr>
        <w:t>Appl Opt</w:t>
      </w:r>
      <w:r w:rsidRPr="00A14C2E">
        <w:rPr>
          <w:sz w:val="18"/>
        </w:rPr>
        <w:t>, vol. 20, no. 1, p. 26, Jan. 1981, doi: 10.1364/ao.20.000026.</w:t>
      </w:r>
    </w:p>
    <w:p w14:paraId="7BCF1552" w14:textId="77777777" w:rsidR="00AB6167" w:rsidRPr="00A14C2E" w:rsidRDefault="00AB6167" w:rsidP="00C60F4E">
      <w:pPr>
        <w:adjustRightInd w:val="0"/>
        <w:snapToGrid w:val="0"/>
        <w:spacing w:line="228" w:lineRule="auto"/>
        <w:ind w:left="425" w:hanging="425"/>
        <w:rPr>
          <w:sz w:val="18"/>
        </w:rPr>
      </w:pPr>
      <w:r w:rsidRPr="00A14C2E">
        <w:rPr>
          <w:sz w:val="18"/>
        </w:rPr>
        <w:t>[25]</w:t>
      </w:r>
      <w:r w:rsidRPr="00A14C2E">
        <w:rPr>
          <w:sz w:val="18"/>
        </w:rPr>
        <w:tab/>
        <w:t xml:space="preserve">N. B. Bousari, M. K. Anvarifard, and S. Haji-Nasiri, ‘Improving the electrical characteristics of nanoscale triple-gate junctionless FinFET using gate oxide engineering’, </w:t>
      </w:r>
      <w:r w:rsidRPr="00A14C2E">
        <w:rPr>
          <w:i/>
          <w:iCs/>
          <w:sz w:val="18"/>
        </w:rPr>
        <w:t>AEU - International Journal of Electronics and Communications</w:t>
      </w:r>
      <w:r w:rsidRPr="00A14C2E">
        <w:rPr>
          <w:sz w:val="18"/>
        </w:rPr>
        <w:t>, vol. 108, pp. 226–234, Aug. 2019, doi: 10.1016/j.aeue.2019.06.017.</w:t>
      </w:r>
    </w:p>
    <w:p w14:paraId="0E2C11CA" w14:textId="77777777" w:rsidR="00C60F4E" w:rsidRPr="00A14C2E" w:rsidRDefault="00AB6167" w:rsidP="00C60F4E">
      <w:pPr>
        <w:adjustRightInd w:val="0"/>
        <w:snapToGrid w:val="0"/>
        <w:spacing w:line="228" w:lineRule="auto"/>
        <w:ind w:left="425" w:hanging="425"/>
        <w:rPr>
          <w:sz w:val="18"/>
        </w:rPr>
      </w:pPr>
      <w:r w:rsidRPr="00A14C2E">
        <w:rPr>
          <w:sz w:val="18"/>
        </w:rPr>
        <w:t>[26]</w:t>
      </w:r>
      <w:r w:rsidRPr="00A14C2E">
        <w:rPr>
          <w:sz w:val="18"/>
        </w:rPr>
        <w:tab/>
        <w:t xml:space="preserve">A. Nowbahari, A. Roy, and L. Marchetti, ‘Junctionless transistors: State-of-the-art’, </w:t>
      </w:r>
      <w:r w:rsidRPr="00A14C2E">
        <w:rPr>
          <w:i/>
          <w:iCs/>
          <w:sz w:val="18"/>
        </w:rPr>
        <w:t>Electronics (Switzerland)</w:t>
      </w:r>
      <w:r w:rsidRPr="00A14C2E">
        <w:rPr>
          <w:sz w:val="18"/>
        </w:rPr>
        <w:t>, vol. 9, no. 7, pp. 1–22, 2020, doi: 10.3390/electronics9071174.</w:t>
      </w:r>
    </w:p>
    <w:p w14:paraId="777C0227" w14:textId="69457BBC" w:rsidR="00AB6167" w:rsidRPr="00A14C2E" w:rsidRDefault="00C60F4E" w:rsidP="00C60F4E">
      <w:pPr>
        <w:pStyle w:val="MDPI63Notes"/>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AB6167" w:rsidRPr="00A14C2E" w:rsidSect="00270FF0">
      <w:headerReference w:type="even" r:id="rId32"/>
      <w:headerReference w:type="default" r:id="rId33"/>
      <w:footerReference w:type="default" r:id="rId34"/>
      <w:headerReference w:type="first" r:id="rId35"/>
      <w:footerReference w:type="first" r:id="rId3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9348E" w14:textId="77777777" w:rsidR="00270FF0" w:rsidRDefault="00270FF0">
      <w:pPr>
        <w:spacing w:line="240" w:lineRule="auto"/>
      </w:pPr>
      <w:r>
        <w:separator/>
      </w:r>
    </w:p>
  </w:endnote>
  <w:endnote w:type="continuationSeparator" w:id="0">
    <w:p w14:paraId="0B7D4F59" w14:textId="77777777" w:rsidR="00270FF0" w:rsidRDefault="00270F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BEF33" w14:textId="77777777" w:rsidR="00270FF0" w:rsidRDefault="00270FF0">
      <w:pPr>
        <w:spacing w:line="240" w:lineRule="auto"/>
      </w:pPr>
      <w:r>
        <w:separator/>
      </w:r>
    </w:p>
  </w:footnote>
  <w:footnote w:type="continuationSeparator" w:id="0">
    <w:p w14:paraId="13EF70B3" w14:textId="77777777" w:rsidR="00270FF0" w:rsidRDefault="00270F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9"/>
  </w:num>
  <w:num w:numId="3" w16cid:durableId="70471068">
    <w:abstractNumId w:val="7"/>
  </w:num>
  <w:num w:numId="4" w16cid:durableId="587152541">
    <w:abstractNumId w:val="6"/>
  </w:num>
  <w:num w:numId="5" w16cid:durableId="1291861941">
    <w:abstractNumId w:val="11"/>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0"/>
  </w:num>
  <w:num w:numId="11" w16cid:durableId="376322481">
    <w:abstractNumId w:val="5"/>
  </w:num>
  <w:num w:numId="12" w16cid:durableId="19283745">
    <w:abstractNumId w:val="1"/>
  </w:num>
  <w:num w:numId="13" w16cid:durableId="864235">
    <w:abstractNumId w:val="3"/>
  </w:num>
  <w:num w:numId="14" w16cid:durableId="134139316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319E5"/>
    <w:rsid w:val="00043091"/>
    <w:rsid w:val="000527EB"/>
    <w:rsid w:val="00064BA1"/>
    <w:rsid w:val="00065CC4"/>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D4796"/>
    <w:rsid w:val="001D7249"/>
    <w:rsid w:val="001E0E34"/>
    <w:rsid w:val="001E2AEB"/>
    <w:rsid w:val="00205FE7"/>
    <w:rsid w:val="00227BFE"/>
    <w:rsid w:val="00230D45"/>
    <w:rsid w:val="002449AF"/>
    <w:rsid w:val="002625F0"/>
    <w:rsid w:val="00265056"/>
    <w:rsid w:val="00270FF0"/>
    <w:rsid w:val="00297F72"/>
    <w:rsid w:val="002A4D64"/>
    <w:rsid w:val="002C3150"/>
    <w:rsid w:val="002C3236"/>
    <w:rsid w:val="002C371D"/>
    <w:rsid w:val="002E1A35"/>
    <w:rsid w:val="002F1599"/>
    <w:rsid w:val="003157AA"/>
    <w:rsid w:val="003204B8"/>
    <w:rsid w:val="00326141"/>
    <w:rsid w:val="00377B74"/>
    <w:rsid w:val="00380335"/>
    <w:rsid w:val="003821DC"/>
    <w:rsid w:val="003932DB"/>
    <w:rsid w:val="003B2275"/>
    <w:rsid w:val="003C6D93"/>
    <w:rsid w:val="003E0789"/>
    <w:rsid w:val="003E0D46"/>
    <w:rsid w:val="003E278F"/>
    <w:rsid w:val="003E617F"/>
    <w:rsid w:val="00400FCB"/>
    <w:rsid w:val="00401D30"/>
    <w:rsid w:val="00410B2B"/>
    <w:rsid w:val="00410B9F"/>
    <w:rsid w:val="00427D89"/>
    <w:rsid w:val="00435CBC"/>
    <w:rsid w:val="004875AF"/>
    <w:rsid w:val="004E05C2"/>
    <w:rsid w:val="004E1D83"/>
    <w:rsid w:val="004E6E1F"/>
    <w:rsid w:val="004F6104"/>
    <w:rsid w:val="0050163D"/>
    <w:rsid w:val="00536B5E"/>
    <w:rsid w:val="00552799"/>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617F"/>
    <w:rsid w:val="006E680C"/>
    <w:rsid w:val="006F421E"/>
    <w:rsid w:val="0070363E"/>
    <w:rsid w:val="00703943"/>
    <w:rsid w:val="00711F73"/>
    <w:rsid w:val="007216FA"/>
    <w:rsid w:val="007242F5"/>
    <w:rsid w:val="0072475C"/>
    <w:rsid w:val="00741D3F"/>
    <w:rsid w:val="00751ADC"/>
    <w:rsid w:val="007730A7"/>
    <w:rsid w:val="00782275"/>
    <w:rsid w:val="007A1DBF"/>
    <w:rsid w:val="007A4A9A"/>
    <w:rsid w:val="007B6307"/>
    <w:rsid w:val="007C132E"/>
    <w:rsid w:val="007C5D68"/>
    <w:rsid w:val="007F28DA"/>
    <w:rsid w:val="00806305"/>
    <w:rsid w:val="00812A4B"/>
    <w:rsid w:val="00815056"/>
    <w:rsid w:val="00817486"/>
    <w:rsid w:val="008257A9"/>
    <w:rsid w:val="00831E28"/>
    <w:rsid w:val="008366CD"/>
    <w:rsid w:val="008459E5"/>
    <w:rsid w:val="00855F7D"/>
    <w:rsid w:val="00863E6D"/>
    <w:rsid w:val="00873038"/>
    <w:rsid w:val="0088230C"/>
    <w:rsid w:val="0088632C"/>
    <w:rsid w:val="008C0C8B"/>
    <w:rsid w:val="008C6908"/>
    <w:rsid w:val="008D4037"/>
    <w:rsid w:val="008E23CA"/>
    <w:rsid w:val="008E4322"/>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B0864"/>
    <w:rsid w:val="00BE6997"/>
    <w:rsid w:val="00BF750A"/>
    <w:rsid w:val="00C2110E"/>
    <w:rsid w:val="00C37719"/>
    <w:rsid w:val="00C41405"/>
    <w:rsid w:val="00C45358"/>
    <w:rsid w:val="00C53892"/>
    <w:rsid w:val="00C60F4E"/>
    <w:rsid w:val="00C96C77"/>
    <w:rsid w:val="00C97F8F"/>
    <w:rsid w:val="00CB118A"/>
    <w:rsid w:val="00CD67B4"/>
    <w:rsid w:val="00D1375F"/>
    <w:rsid w:val="00D151D4"/>
    <w:rsid w:val="00D22AD2"/>
    <w:rsid w:val="00D613C7"/>
    <w:rsid w:val="00D626C6"/>
    <w:rsid w:val="00D644E5"/>
    <w:rsid w:val="00D94DB6"/>
    <w:rsid w:val="00D954ED"/>
    <w:rsid w:val="00DB770F"/>
    <w:rsid w:val="00DC6CFF"/>
    <w:rsid w:val="00DE0158"/>
    <w:rsid w:val="00DE2495"/>
    <w:rsid w:val="00DE54C8"/>
    <w:rsid w:val="00DE7544"/>
    <w:rsid w:val="00DF0468"/>
    <w:rsid w:val="00E05E90"/>
    <w:rsid w:val="00E1565E"/>
    <w:rsid w:val="00E16368"/>
    <w:rsid w:val="00E20C04"/>
    <w:rsid w:val="00E27E3E"/>
    <w:rsid w:val="00E33178"/>
    <w:rsid w:val="00E362E3"/>
    <w:rsid w:val="00E61ADE"/>
    <w:rsid w:val="00E87097"/>
    <w:rsid w:val="00E97CE5"/>
    <w:rsid w:val="00EA33DA"/>
    <w:rsid w:val="00EA52EC"/>
    <w:rsid w:val="00EC7853"/>
    <w:rsid w:val="00F0053C"/>
    <w:rsid w:val="00F0124D"/>
    <w:rsid w:val="00F079A6"/>
    <w:rsid w:val="00F11A0A"/>
    <w:rsid w:val="00F330F8"/>
    <w:rsid w:val="00F56065"/>
    <w:rsid w:val="00F66144"/>
    <w:rsid w:val="00F825F1"/>
    <w:rsid w:val="00F8300F"/>
    <w:rsid w:val="00F84640"/>
    <w:rsid w:val="00F848A5"/>
    <w:rsid w:val="00F9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A943D5"/>
  <w15:chartTrackingRefBased/>
  <w15:docId w15:val="{0D5E3BF7-1204-4AFA-BCE8-B658D1C6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88CDD62BD641434AABE2794EC85EA95B"/>
        <w:category>
          <w:name w:val="General"/>
          <w:gallery w:val="placeholder"/>
        </w:category>
        <w:types>
          <w:type w:val="bbPlcHdr"/>
        </w:types>
        <w:behaviors>
          <w:behavior w:val="content"/>
        </w:behaviors>
        <w:guid w:val="{90AB8F10-D3CB-47DB-8DA5-F71F7A6DC678}"/>
      </w:docPartPr>
      <w:docPartBody>
        <w:p w:rsidR="00176193" w:rsidRDefault="00A96E87" w:rsidP="00A96E87">
          <w:pPr>
            <w:pStyle w:val="88CDD62BD641434AABE2794EC85EA95B"/>
          </w:pPr>
          <w:r w:rsidRPr="00F03ACA">
            <w:rPr>
              <w:rStyle w:val="YerTutucuMetni"/>
            </w:rPr>
            <w:t>Click or tap here to enter text.</w:t>
          </w:r>
        </w:p>
      </w:docPartBody>
    </w:docPart>
    <w:docPart>
      <w:docPartPr>
        <w:name w:val="E375C4CDC14E4BD08957699A9A4ED29D"/>
        <w:category>
          <w:name w:val="General"/>
          <w:gallery w:val="placeholder"/>
        </w:category>
        <w:types>
          <w:type w:val="bbPlcHdr"/>
        </w:types>
        <w:behaviors>
          <w:behavior w:val="content"/>
        </w:behaviors>
        <w:guid w:val="{D8E69274-14EE-4DFF-85D4-B133F1D2B7EC}"/>
      </w:docPartPr>
      <w:docPartBody>
        <w:p w:rsidR="00176193" w:rsidRDefault="00A96E87" w:rsidP="00A96E87">
          <w:pPr>
            <w:pStyle w:val="E375C4CDC14E4BD08957699A9A4ED29D"/>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000000"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000000" w:rsidRDefault="00C30372" w:rsidP="00C30372">
          <w:pPr>
            <w:pStyle w:val="0266E01053BA41298074BBB8DC715E78"/>
          </w:pPr>
          <w:r w:rsidRPr="00F03ACA">
            <w:rPr>
              <w:rStyle w:val="YerTutucuMetni"/>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4377FC"/>
    <w:rsid w:val="00A96E87"/>
    <w:rsid w:val="00C30372"/>
    <w:rsid w:val="00CC23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30372"/>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56daa58f-8de0-4d28-acce-691b52f42990&quot;,&quot;properties&quot;:{&quot;noteIndex&quot;:0},&quot;isEdited&quot;:false,&quot;manualOverride&quot;:{&quot;isManuallyOverridden&quot;:false,&quot;citeprocText&quot;:&quot;[1], [2]&quot;,&quot;manualOverrideText&quot;:&quot;&quot;},&quot;citationTag&quot;:&quot;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15975b02-4d88-45b9-b2dc-3a69c3f2ce7d&quot;,&quot;properties&quot;:{&quot;noteIndex&quot;:0},&quot;isEdited&quot;:false,&quot;manualOverride&quot;:{&quot;isManuallyOverridden&quot;:false,&quot;citeprocText&quot;:&quot;[3]&quot;,&quot;manualOverrideText&quot;:&quot;&quot;},&quot;citationTag&quot;:&quot;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1ff05bad-1ba5-47fb-a76f-a9fbf5748f53&quot;,&quot;properties&quot;:{&quot;noteIndex&quot;:0},&quot;isEdited&quot;:false,&quot;manualOverride&quot;:{&quot;isManuallyOverridden&quot;:false,&quot;citeprocText&quot;:&quot;[4]&quot;,&quot;manualOverrideText&quot;:&quot;&quot;},&quot;citationTag&quot;:&quot;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6f8521fe-396c-48dc-ab77-0497463cc69d&quot;,&quot;properties&quot;:{&quot;noteIndex&quot;:0},&quot;isEdited&quot;:false,&quot;manualOverride&quot;:{&quot;isManuallyOverridden&quot;:false,&quot;citeprocText&quot;:&quot;[5]&quot;,&quot;manualOverrideText&quot;:&quot;&quot;},&quot;citationTag&quot;:&quot;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3b784735-2987-4acc-b87c-0ab071cfa0aa&quot;,&quot;properties&quot;:{&quot;noteIndex&quot;:0},&quot;isEdited&quot;:false,&quot;manualOverride&quot;:{&quot;isManuallyOverridden&quot;:false,&quot;citeprocText&quot;:&quot;[6]&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7]&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8]&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9]&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0], [11]&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2]&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07b4eaea-a9ba-41da-8904-e74239bd7483&quot;,&quot;properties&quot;:{&quot;noteIndex&quot;:0},&quot;isEdited&quot;:false,&quot;manualOverride&quot;:{&quot;isManuallyOverridden&quot;:false,&quot;citeprocText&quot;:&quot;[3]&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517fc606-f7d1-4333-af33-c3c60b90acaf&quot;,&quot;properties&quot;:{&quot;noteIndex&quot;:0},&quot;isEdited&quot;:false,&quot;manualOverride&quot;:{&quot;isManuallyOverridden&quot;:false,&quot;citeprocText&quot;:&quot;[13]&quot;,&quot;manualOverrideText&quot;:&quot;&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D&quot;:&quot;MENDELEY_CITATION_7c072e4c-310d-45e5-927b-c4ffc812c513&quot;,&quot;properties&quot;:{&quot;noteIndex&quot;:0},&quot;isEdited&quot;:false,&quot;manualOverride&quot;:{&quot;isManuallyOverridden&quot;:false,&quot;citeprocText&quot;:&quot;[14]&quot;,&quot;manualOverrideText&quot;:&quot;&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D&quot;:&quot;MENDELEY_CITATION_5d47c72d-7022-4033-a608-6696ca9e7c09&quot;,&quot;properties&quot;:{&quot;noteIndex&quot;:0},&quot;isEdited&quot;:false,&quot;manualOverride&quot;:{&quot;isManuallyOverridden&quot;:false,&quot;citeprocText&quot;:&quot;[15]&quot;,&quot;manualOverrideText&quot;:&quot;&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D&quot;:&quot;MENDELEY_CITATION_8eda858a-fa5a-4d21-8f87-15178e39fcd2&quot;,&quot;properties&quot;:{&quot;noteIndex&quot;:0},&quot;isEdited&quot;:false,&quot;manualOverride&quot;:{&quot;isManuallyOverridden&quot;:false,&quot;citeprocText&quot;:&quot;[16]&quot;,&quot;manualOverrideText&quot;:&quot;&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D&quot;:&quot;MENDELEY_CITATION_36558f6a-ae79-474e-8e4c-b8c8c331192a&quot;,&quot;properties&quot;:{&quot;noteIndex&quot;:0},&quot;isEdited&quot;:false,&quot;manualOverride&quot;:{&quot;isManuallyOverridden&quot;:false,&quot;citeprocText&quot;:&quot;[17]&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D&quot;:&quot;MENDELEY_CITATION_9f6a7005-6276-49a2-b128-fd80a4c8c4cd&quot;,&quot;properties&quot;:{&quot;noteIndex&quot;:0},&quot;isEdited&quot;:false,&quot;manualOverride&quot;:{&quot;isManuallyOverridden&quot;:false,&quot;citeprocText&quot;:&quot;[18]&quot;,&quot;manualOverrideText&quot;:&quot;&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D&quot;:&quot;MENDELEY_CITATION_26283547-c5a6-486a-b0b3-ef43e414025f&quot;,&quot;properties&quot;:{&quot;noteIndex&quot;:0},&quot;isEdited&quot;:false,&quot;manualOverride&quot;:{&quot;isManuallyOverridden&quot;:false,&quot;citeprocText&quot;:&quot;[19]&quot;,&quot;manualOverrideText&quot;:&quot;&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0]&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1]&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1]&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2], [23]&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JdLCBbMjN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24]&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4]&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8]&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5]&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4]&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6]&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16</Pages>
  <Words>4924</Words>
  <Characters>28071</Characters>
  <Application>Microsoft Office Word</Application>
  <DocSecurity>0</DocSecurity>
  <Lines>233</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3</cp:revision>
  <dcterms:created xsi:type="dcterms:W3CDTF">2024-03-16T10:34:00Z</dcterms:created>
  <dcterms:modified xsi:type="dcterms:W3CDTF">2024-03-16T15:10:00Z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